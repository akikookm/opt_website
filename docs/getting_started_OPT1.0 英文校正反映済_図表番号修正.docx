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6F9" w:rsidRPr="00902363" w:rsidRDefault="000208DE" w:rsidP="00902363">
      <w:pPr>
        <w:pStyle w:val="24"/>
        <w:rPr>
          <w:b/>
          <w:sz w:val="48"/>
          <w:szCs w:val="48"/>
        </w:rPr>
      </w:pPr>
      <w:r w:rsidRPr="00902363">
        <w:rPr>
          <w:b/>
          <w:sz w:val="48"/>
          <w:szCs w:val="48"/>
        </w:rPr>
        <w:t xml:space="preserve">OPT-Transport Apps </w:t>
      </w:r>
      <w:r w:rsidRPr="00902363">
        <w:rPr>
          <w:sz w:val="48"/>
          <w:szCs w:val="48"/>
        </w:rPr>
        <w:t>of</w:t>
      </w:r>
      <w:r w:rsidR="008B2BB4">
        <w:rPr>
          <w:rFonts w:hint="eastAsia"/>
          <w:sz w:val="48"/>
          <w:szCs w:val="48"/>
        </w:rPr>
        <w:t xml:space="preserve">　</w:t>
      </w:r>
      <w:r w:rsidR="008B2BB4">
        <w:rPr>
          <w:sz w:val="48"/>
          <w:szCs w:val="48"/>
        </w:rPr>
        <w:t xml:space="preserve">　　</w:t>
      </w:r>
      <w:r w:rsidR="008B2BB4">
        <w:rPr>
          <w:rFonts w:hint="eastAsia"/>
          <w:sz w:val="48"/>
          <w:szCs w:val="48"/>
        </w:rPr>
        <w:t xml:space="preserve">　</w:t>
      </w:r>
      <w:r w:rsidR="008B2BB4">
        <w:rPr>
          <w:sz w:val="48"/>
          <w:szCs w:val="48"/>
        </w:rPr>
        <w:t xml:space="preserve">　　　　</w:t>
      </w:r>
      <w:r w:rsidRPr="00902363">
        <w:rPr>
          <w:sz w:val="48"/>
          <w:szCs w:val="48"/>
        </w:rPr>
        <w:t xml:space="preserve"> </w:t>
      </w:r>
      <w:r w:rsidR="004151B0" w:rsidRPr="00902363">
        <w:rPr>
          <w:sz w:val="48"/>
          <w:szCs w:val="48"/>
        </w:rPr>
        <w:t>O3</w:t>
      </w:r>
      <w:r w:rsidR="00EE66F9" w:rsidRPr="00902363">
        <w:rPr>
          <w:sz w:val="48"/>
          <w:szCs w:val="48"/>
        </w:rPr>
        <w:t xml:space="preserve"> </w:t>
      </w:r>
      <w:r w:rsidR="00DC31C0" w:rsidRPr="00902363">
        <w:rPr>
          <w:sz w:val="48"/>
          <w:szCs w:val="48"/>
        </w:rPr>
        <w:t>Orchestrator</w:t>
      </w:r>
      <w:r w:rsidR="00DC31C0" w:rsidRPr="00902363">
        <w:rPr>
          <w:rFonts w:hint="eastAsia"/>
          <w:sz w:val="48"/>
          <w:szCs w:val="48"/>
        </w:rPr>
        <w:t>＆</w:t>
      </w:r>
      <w:r w:rsidR="004151B0" w:rsidRPr="00902363">
        <w:rPr>
          <w:sz w:val="48"/>
          <w:szCs w:val="48"/>
        </w:rPr>
        <w:t>Controller</w:t>
      </w:r>
      <w:r w:rsidR="00EE66F9" w:rsidRPr="00902363">
        <w:rPr>
          <w:sz w:val="48"/>
          <w:szCs w:val="48"/>
        </w:rPr>
        <w:t xml:space="preserve"> suite</w:t>
      </w:r>
      <w:r w:rsidR="00D15800">
        <w:rPr>
          <w:sz w:val="48"/>
          <w:szCs w:val="48"/>
        </w:rPr>
        <w:t xml:space="preserve"> Starting guide</w:t>
      </w:r>
    </w:p>
    <w:sdt>
      <w:sdtPr>
        <w:rPr>
          <w:rFonts w:asciiTheme="minorHAnsi" w:hAnsiTheme="minorHAnsi" w:cstheme="minorBidi"/>
          <w:b w:val="0"/>
          <w:bCs w:val="0"/>
          <w:smallCaps w:val="0"/>
          <w:color w:val="auto"/>
          <w:sz w:val="22"/>
          <w:szCs w:val="22"/>
          <w:lang w:val="ja-JP"/>
        </w:rPr>
        <w:id w:val="-1365438513"/>
        <w:docPartObj>
          <w:docPartGallery w:val="Table of Contents"/>
          <w:docPartUnique/>
        </w:docPartObj>
      </w:sdtPr>
      <w:sdtEndPr/>
      <w:sdtContent>
        <w:p w:rsidR="00AF5CD0" w:rsidRDefault="00586F2F" w:rsidP="00902363">
          <w:pPr>
            <w:pStyle w:val="af1"/>
            <w:numPr>
              <w:ilvl w:val="0"/>
              <w:numId w:val="0"/>
            </w:numPr>
            <w:ind w:left="432" w:hanging="432"/>
          </w:pPr>
          <w:r w:rsidRPr="00902363">
            <w:t>Contents</w:t>
          </w:r>
        </w:p>
        <w:p w:rsidR="00A517F0" w:rsidRDefault="00C340FC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r>
            <w:fldChar w:fldCharType="begin"/>
          </w:r>
          <w:r w:rsidR="00AF5CD0">
            <w:instrText xml:space="preserve"> TOC \o "1-3" \h \z \u </w:instrText>
          </w:r>
          <w:r>
            <w:fldChar w:fldCharType="separate"/>
          </w:r>
          <w:hyperlink w:anchor="_Toc415133022" w:history="1">
            <w:r w:rsidR="00A517F0" w:rsidRPr="009D4871">
              <w:rPr>
                <w:rStyle w:val="aff"/>
                <w:rFonts w:ascii="Meiryo UI" w:hAnsi="Meiryo UI" w:cs="Meiryo UI"/>
                <w:noProof/>
              </w:rPr>
              <w:t>1</w:t>
            </w:r>
            <w:r w:rsidR="00A517F0">
              <w:rPr>
                <w:rFonts w:eastAsiaTheme="minorEastAsia"/>
                <w:noProof/>
                <w:kern w:val="2"/>
                <w:sz w:val="21"/>
              </w:rPr>
              <w:tab/>
            </w:r>
            <w:r w:rsidR="00A517F0" w:rsidRPr="009D4871">
              <w:rPr>
                <w:rStyle w:val="aff"/>
                <w:noProof/>
                <w:lang w:val="ja-JP"/>
              </w:rPr>
              <w:t>Abbreviation</w:t>
            </w:r>
            <w:r w:rsidR="00A517F0">
              <w:rPr>
                <w:noProof/>
                <w:webHidden/>
              </w:rPr>
              <w:tab/>
            </w:r>
            <w:r w:rsidR="00A517F0">
              <w:rPr>
                <w:noProof/>
                <w:webHidden/>
              </w:rPr>
              <w:fldChar w:fldCharType="begin"/>
            </w:r>
            <w:r w:rsidR="00A517F0">
              <w:rPr>
                <w:noProof/>
                <w:webHidden/>
              </w:rPr>
              <w:instrText xml:space="preserve"> PAGEREF _Toc415133022 \h </w:instrText>
            </w:r>
            <w:r w:rsidR="00A517F0">
              <w:rPr>
                <w:noProof/>
                <w:webHidden/>
              </w:rPr>
            </w:r>
            <w:r w:rsidR="00A517F0"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3</w:t>
            </w:r>
            <w:r w:rsidR="00A517F0"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3" w:history="1">
            <w:r w:rsidRPr="009D4871">
              <w:rPr>
                <w:rStyle w:val="aff"/>
                <w:rFonts w:ascii="Meiryo UI" w:hAnsi="Meiryo UI" w:cs="Meiryo UI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  <w:lang w:val="ja-JP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4" w:history="1">
            <w:r w:rsidRPr="009D4871">
              <w:rPr>
                <w:rStyle w:val="aff"/>
                <w:rFonts w:ascii="Meiryo UI" w:hAnsi="Meiryo UI" w:cs="Meiryo UI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  <w:lang w:val="ja-JP"/>
              </w:rPr>
              <w:t>Target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5" w:history="1">
            <w:r w:rsidRPr="009D4871">
              <w:rPr>
                <w:rStyle w:val="aff"/>
                <w:rFonts w:ascii="Meiryo UI" w:hAnsi="Meiryo UI" w:cs="Meiryo UI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Outline of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6" w:history="1">
            <w:r w:rsidRPr="009D4871">
              <w:rPr>
                <w:rStyle w:val="aff"/>
                <w:rFonts w:ascii="Meiryo UI" w:hAnsi="Meiryo UI" w:cs="Meiryo UI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List of the Open Source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7" w:history="1">
            <w:r w:rsidRPr="009D4871">
              <w:rPr>
                <w:rStyle w:val="aff"/>
                <w:rFonts w:ascii="Meiryo UI" w:hAnsi="Meiryo UI" w:cs="Meiryo UI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OCNRM – OPT-Transport Apps of O3 Orchestrator &amp; Controller 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8" w:history="1">
            <w:r w:rsidRPr="009D4871">
              <w:rPr>
                <w:rStyle w:val="aff"/>
                <w:noProof/>
              </w:rPr>
              <w:t>6.1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What Is OCNRM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29" w:history="1">
            <w:r w:rsidRPr="009D4871">
              <w:rPr>
                <w:rStyle w:val="aff"/>
                <w:noProof/>
              </w:rPr>
              <w:t>6.2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Software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0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6.2.1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Orchestrator 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1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6.2.2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Controller 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2" w:history="1">
            <w:r w:rsidRPr="009D4871">
              <w:rPr>
                <w:rStyle w:val="aff"/>
                <w:noProof/>
              </w:rPr>
              <w:t>6.3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3" w:history="1">
            <w:r w:rsidRPr="009D4871">
              <w:rPr>
                <w:rStyle w:val="aff"/>
                <w:noProof/>
              </w:rPr>
              <w:t>6.4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4" w:history="1">
            <w:r w:rsidRPr="009D4871">
              <w:rPr>
                <w:rStyle w:val="aff"/>
                <w:noProof/>
              </w:rPr>
              <w:t>6.5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5" w:history="1">
            <w:r w:rsidRPr="009D4871">
              <w:rPr>
                <w:rStyle w:val="aff"/>
                <w:noProof/>
              </w:rPr>
              <w:t>6.6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6" w:history="1">
            <w:r w:rsidRPr="009D4871">
              <w:rPr>
                <w:rStyle w:val="aff"/>
                <w:noProof/>
              </w:rPr>
              <w:t>6.7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Start and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7" w:history="1">
            <w:r w:rsidRPr="009D4871">
              <w:rPr>
                <w:rStyle w:val="aff"/>
                <w:rFonts w:ascii="Meiryo UI" w:hAnsi="Meiryo UI" w:cs="Meiryo UI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Attached Software (PseudoMF, RYU-OE, DummyOptNode</w:t>
            </w:r>
            <w:r w:rsidRPr="009D4871">
              <w:rPr>
                <w:rStyle w:val="aff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8" w:history="1">
            <w:r w:rsidRPr="009D4871">
              <w:rPr>
                <w:rStyle w:val="aff"/>
                <w:noProof/>
              </w:rPr>
              <w:t>7.1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PseudoManagementFunctions</w:t>
            </w:r>
            <w:r w:rsidRPr="009D4871">
              <w:rPr>
                <w:rStyle w:val="aff"/>
                <w:rFonts w:hint="eastAsia"/>
                <w:noProof/>
              </w:rPr>
              <w:t>（</w:t>
            </w:r>
            <w:r w:rsidRPr="009D4871">
              <w:rPr>
                <w:rStyle w:val="aff"/>
                <w:noProof/>
              </w:rPr>
              <w:t>PseudoMF</w:t>
            </w:r>
            <w:r w:rsidRPr="009D4871">
              <w:rPr>
                <w:rStyle w:val="aff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39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7.1.1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What Is PseudoMF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0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1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7.1.3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2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7.1.4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3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7.1.5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4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7.1.6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Start and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5" w:history="1">
            <w:r w:rsidRPr="009D4871">
              <w:rPr>
                <w:rStyle w:val="aff"/>
                <w:noProof/>
              </w:rPr>
              <w:t>7.2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RYU OTN Extension (RYU-OE)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6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7.2.1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What Is RYU-OE?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7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8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7.2.3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49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7.2.4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Start and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0" w:history="1">
            <w:r w:rsidRPr="009D4871">
              <w:rPr>
                <w:rStyle w:val="aff"/>
                <w:noProof/>
              </w:rPr>
              <w:t>7.3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DummyOptNode (DON) with Openflowj-otn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1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7.3.1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What Is DummyOptNode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2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3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7.3.3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4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7.3.4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5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7.3.5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6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7.3.6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Start and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7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7.3.7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Software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31"/>
            <w:tabs>
              <w:tab w:val="left" w:pos="126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8" w:history="1">
            <w:r w:rsidRPr="009D4871">
              <w:rPr>
                <w:rStyle w:val="aff"/>
                <w:rFonts w:cs="Times New Roman"/>
                <w:noProof/>
                <w:snapToGrid w:val="0"/>
                <w:u w:color="000000"/>
              </w:rPr>
              <w:t>7.3.8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GUI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59" w:history="1">
            <w:r w:rsidRPr="009D4871">
              <w:rPr>
                <w:rStyle w:val="aff"/>
                <w:rFonts w:ascii="Meiryo UI" w:hAnsi="Meiryo UI" w:cs="Meiryo UI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0" w:history="1">
            <w:r w:rsidRPr="009D4871">
              <w:rPr>
                <w:rStyle w:val="aff"/>
                <w:noProof/>
              </w:rPr>
              <w:t>8.1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1" w:history="1">
            <w:r w:rsidRPr="009D4871">
              <w:rPr>
                <w:rStyle w:val="aff"/>
                <w:noProof/>
              </w:rPr>
              <w:t>8.2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Sample Target Network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2" w:history="1">
            <w:r w:rsidRPr="009D4871">
              <w:rPr>
                <w:rStyle w:val="aff"/>
                <w:noProof/>
              </w:rPr>
              <w:t>8.3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Start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3" w:history="1">
            <w:r w:rsidRPr="009D4871">
              <w:rPr>
                <w:rStyle w:val="aff"/>
                <w:noProof/>
              </w:rPr>
              <w:t>8.4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Confirm Status of Opt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4" w:history="1">
            <w:r w:rsidRPr="009D4871">
              <w:rPr>
                <w:rStyle w:val="aff"/>
                <w:noProof/>
              </w:rPr>
              <w:t>8.5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Example: requesting optical core resources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17F0" w:rsidRDefault="00A517F0">
          <w:pPr>
            <w:pStyle w:val="23"/>
            <w:tabs>
              <w:tab w:val="left" w:pos="840"/>
              <w:tab w:val="right" w:leader="dot" w:pos="9350"/>
            </w:tabs>
            <w:rPr>
              <w:rFonts w:eastAsiaTheme="minorEastAsia"/>
              <w:noProof/>
              <w:kern w:val="2"/>
              <w:sz w:val="21"/>
            </w:rPr>
          </w:pPr>
          <w:hyperlink w:anchor="_Toc415133065" w:history="1">
            <w:r w:rsidRPr="009D4871">
              <w:rPr>
                <w:rStyle w:val="aff"/>
                <w:noProof/>
              </w:rPr>
              <w:t>8.6</w:t>
            </w:r>
            <w:r>
              <w:rPr>
                <w:rFonts w:eastAsiaTheme="minorEastAsia"/>
                <w:noProof/>
                <w:kern w:val="2"/>
                <w:sz w:val="21"/>
              </w:rPr>
              <w:tab/>
            </w:r>
            <w:r w:rsidRPr="009D4871">
              <w:rPr>
                <w:rStyle w:val="aff"/>
                <w:noProof/>
              </w:rPr>
              <w:t>Example: requesting optical core resources (2)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_Toc415133065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764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CD0" w:rsidRDefault="00C340FC">
          <w:r>
            <w:rPr>
              <w:b/>
              <w:bCs/>
              <w:lang w:val="ja-JP"/>
            </w:rPr>
            <w:fldChar w:fldCharType="end"/>
          </w:r>
        </w:p>
      </w:sdtContent>
    </w:sdt>
    <w:p w:rsidR="001E28E1" w:rsidRDefault="000E5CD7" w:rsidP="001E28E1">
      <w:pPr>
        <w:pStyle w:val="1"/>
      </w:pPr>
      <w:bookmarkStart w:id="0" w:name="_Toc415133022"/>
      <w:r>
        <w:rPr>
          <w:rFonts w:hint="eastAsia"/>
          <w:lang w:val="ja-JP"/>
        </w:rPr>
        <w:lastRenderedPageBreak/>
        <w:t>Abbreviation</w:t>
      </w:r>
      <w:bookmarkEnd w:id="0"/>
    </w:p>
    <w:p w:rsidR="001E28E1" w:rsidRDefault="001E28E1" w:rsidP="001E28E1">
      <w:pPr>
        <w:pStyle w:val="af2"/>
      </w:pPr>
      <w:r>
        <w:t>CTP</w:t>
      </w:r>
      <w:r>
        <w:tab/>
      </w:r>
      <w:r>
        <w:tab/>
        <w:t>Connection Termination Point</w:t>
      </w:r>
    </w:p>
    <w:p w:rsidR="001E28E1" w:rsidRDefault="001E28E1" w:rsidP="001E28E1">
      <w:pPr>
        <w:pStyle w:val="af2"/>
      </w:pPr>
      <w:r>
        <w:t>DON</w:t>
      </w:r>
      <w:r>
        <w:tab/>
      </w:r>
      <w:r>
        <w:tab/>
        <w:t>Dummy Optical Node</w:t>
      </w:r>
    </w:p>
    <w:p w:rsidR="001E28E1" w:rsidRDefault="001E28E1" w:rsidP="001E28E1">
      <w:pPr>
        <w:pStyle w:val="af2"/>
      </w:pPr>
      <w:r>
        <w:t>DPID</w:t>
      </w:r>
      <w:r>
        <w:tab/>
      </w:r>
      <w:r>
        <w:tab/>
        <w:t>Data Path ID</w:t>
      </w:r>
    </w:p>
    <w:p w:rsidR="00D10021" w:rsidRDefault="00D10021" w:rsidP="001E28E1">
      <w:pPr>
        <w:pStyle w:val="af2"/>
      </w:pPr>
      <w:r>
        <w:rPr>
          <w:rFonts w:hint="eastAsia"/>
        </w:rPr>
        <w:t>EMS</w:t>
      </w:r>
      <w:r>
        <w:rPr>
          <w:rFonts w:hint="eastAsia"/>
        </w:rPr>
        <w:tab/>
      </w:r>
      <w:r>
        <w:rPr>
          <w:rFonts w:hint="eastAsia"/>
        </w:rPr>
        <w:tab/>
        <w:t>Element Management System</w:t>
      </w:r>
    </w:p>
    <w:p w:rsidR="001E28E1" w:rsidRDefault="001E28E1" w:rsidP="001E28E1">
      <w:pPr>
        <w:pStyle w:val="af2"/>
      </w:pPr>
      <w:r>
        <w:t>HO ODU</w:t>
      </w:r>
      <w:r>
        <w:tab/>
        <w:t>Higher Order Optical channel Data Unit</w:t>
      </w:r>
    </w:p>
    <w:p w:rsidR="001E28E1" w:rsidRDefault="001E28E1" w:rsidP="001E28E1">
      <w:pPr>
        <w:pStyle w:val="af2"/>
      </w:pPr>
      <w:r>
        <w:t>LO ODU</w:t>
      </w:r>
      <w:r>
        <w:tab/>
        <w:t>Lower Order Optical channel Data Unit</w:t>
      </w:r>
    </w:p>
    <w:p w:rsidR="001E28E1" w:rsidRDefault="001E28E1" w:rsidP="001E28E1">
      <w:pPr>
        <w:pStyle w:val="af2"/>
      </w:pPr>
      <w:r>
        <w:t>MPLS</w:t>
      </w:r>
      <w:r>
        <w:tab/>
      </w:r>
      <w:r>
        <w:tab/>
        <w:t>Multi-Protocol Label Switching</w:t>
      </w:r>
    </w:p>
    <w:p w:rsidR="001E28E1" w:rsidRDefault="001E28E1" w:rsidP="001E28E1">
      <w:pPr>
        <w:pStyle w:val="af2"/>
      </w:pPr>
      <w:r>
        <w:t>OCh</w:t>
      </w:r>
      <w:r>
        <w:tab/>
      </w:r>
      <w:r>
        <w:tab/>
        <w:t>Optical Channel</w:t>
      </w:r>
    </w:p>
    <w:p w:rsidR="00B12F16" w:rsidRDefault="00B12F16" w:rsidP="001E28E1">
      <w:pPr>
        <w:pStyle w:val="af2"/>
      </w:pPr>
      <w:r>
        <w:rPr>
          <w:rFonts w:hint="eastAsia"/>
        </w:rPr>
        <w:t>OCNRM</w:t>
      </w:r>
      <w:r>
        <w:rPr>
          <w:rFonts w:hint="eastAsia"/>
        </w:rPr>
        <w:tab/>
      </w:r>
      <w:r>
        <w:t xml:space="preserve">Optical </w:t>
      </w:r>
      <w:r>
        <w:rPr>
          <w:rFonts w:hint="eastAsia"/>
        </w:rPr>
        <w:t>C</w:t>
      </w:r>
      <w:r>
        <w:t xml:space="preserve">ore </w:t>
      </w:r>
      <w:r>
        <w:rPr>
          <w:rFonts w:hint="eastAsia"/>
        </w:rPr>
        <w:t>N</w:t>
      </w:r>
      <w:r>
        <w:t xml:space="preserve">etwork </w:t>
      </w:r>
      <w:r>
        <w:rPr>
          <w:rFonts w:hint="eastAsia"/>
        </w:rPr>
        <w:t>R</w:t>
      </w:r>
      <w:r>
        <w:t xml:space="preserve">esource </w:t>
      </w:r>
      <w:r>
        <w:rPr>
          <w:rFonts w:hint="eastAsia"/>
        </w:rPr>
        <w:t>M</w:t>
      </w:r>
      <w:r w:rsidRPr="00B12F16">
        <w:t>anage</w:t>
      </w:r>
      <w:r w:rsidR="008C2C9E">
        <w:rPr>
          <w:rFonts w:hint="eastAsia"/>
        </w:rPr>
        <w:t>r</w:t>
      </w:r>
    </w:p>
    <w:p w:rsidR="001E28E1" w:rsidRDefault="001E28E1" w:rsidP="001E28E1">
      <w:pPr>
        <w:pStyle w:val="af2"/>
      </w:pPr>
      <w:r>
        <w:t>ODU</w:t>
      </w:r>
      <w:r>
        <w:tab/>
      </w:r>
      <w:r>
        <w:tab/>
        <w:t>Optical Data Unit</w:t>
      </w:r>
    </w:p>
    <w:p w:rsidR="001E28E1" w:rsidRDefault="001E28E1" w:rsidP="001E28E1">
      <w:pPr>
        <w:pStyle w:val="af2"/>
      </w:pPr>
      <w:r>
        <w:t>OMS</w:t>
      </w:r>
      <w:r>
        <w:tab/>
      </w:r>
      <w:r>
        <w:tab/>
        <w:t>Optical Multiplex Section</w:t>
      </w:r>
    </w:p>
    <w:p w:rsidR="00D65CED" w:rsidRDefault="00D65CED" w:rsidP="001E28E1">
      <w:pPr>
        <w:pStyle w:val="af2"/>
      </w:pPr>
      <w:r>
        <w:rPr>
          <w:rFonts w:hint="eastAsia"/>
        </w:rPr>
        <w:t>ONF</w:t>
      </w:r>
      <w:r>
        <w:rPr>
          <w:rFonts w:hint="eastAsia"/>
        </w:rPr>
        <w:tab/>
      </w:r>
      <w:r>
        <w:rPr>
          <w:rFonts w:hint="eastAsia"/>
        </w:rPr>
        <w:tab/>
        <w:t xml:space="preserve">Open Networking </w:t>
      </w:r>
      <w:r w:rsidR="002F3FFE">
        <w:rPr>
          <w:rFonts w:hint="eastAsia"/>
        </w:rPr>
        <w:t>Foundation</w:t>
      </w:r>
    </w:p>
    <w:p w:rsidR="001E28E1" w:rsidRDefault="001E28E1" w:rsidP="001E28E1">
      <w:pPr>
        <w:pStyle w:val="af2"/>
      </w:pPr>
      <w:r>
        <w:t xml:space="preserve">OPT </w:t>
      </w:r>
      <w:r>
        <w:tab/>
      </w:r>
      <w:r>
        <w:tab/>
        <w:t>Optical</w:t>
      </w:r>
    </w:p>
    <w:p w:rsidR="001E28E1" w:rsidRDefault="001E28E1" w:rsidP="001E28E1">
      <w:pPr>
        <w:pStyle w:val="af2"/>
      </w:pPr>
      <w:r>
        <w:t>Opt.</w:t>
      </w:r>
      <w:r>
        <w:tab/>
      </w:r>
      <w:r>
        <w:tab/>
        <w:t>Optical</w:t>
      </w:r>
    </w:p>
    <w:p w:rsidR="001E28E1" w:rsidRDefault="001E28E1" w:rsidP="001E28E1">
      <w:pPr>
        <w:pStyle w:val="af2"/>
      </w:pPr>
      <w:r>
        <w:t>OSS</w:t>
      </w:r>
      <w:r>
        <w:tab/>
      </w:r>
      <w:r>
        <w:tab/>
        <w:t>Open Source Software</w:t>
      </w:r>
    </w:p>
    <w:p w:rsidR="001E28E1" w:rsidRDefault="001E28E1" w:rsidP="001E28E1">
      <w:pPr>
        <w:pStyle w:val="af2"/>
      </w:pPr>
      <w:r>
        <w:t>OTN</w:t>
      </w:r>
      <w:r>
        <w:tab/>
      </w:r>
      <w:r>
        <w:tab/>
        <w:t>Optical Transport Network</w:t>
      </w:r>
    </w:p>
    <w:p w:rsidR="00D10021" w:rsidRDefault="00D10021" w:rsidP="001E28E1">
      <w:pPr>
        <w:pStyle w:val="af2"/>
      </w:pPr>
      <w:r>
        <w:rPr>
          <w:rFonts w:hint="eastAsia"/>
        </w:rPr>
        <w:t>PCE</w:t>
      </w:r>
      <w:r>
        <w:rPr>
          <w:rFonts w:hint="eastAsia"/>
        </w:rPr>
        <w:tab/>
      </w:r>
      <w:r>
        <w:rPr>
          <w:rFonts w:hint="eastAsia"/>
        </w:rPr>
        <w:tab/>
        <w:t>Path Computation Element</w:t>
      </w:r>
    </w:p>
    <w:p w:rsidR="001E28E1" w:rsidRDefault="001E28E1" w:rsidP="001E28E1">
      <w:pPr>
        <w:pStyle w:val="af2"/>
      </w:pPr>
      <w:r>
        <w:t>Pkt.</w:t>
      </w:r>
      <w:r>
        <w:tab/>
      </w:r>
      <w:r>
        <w:tab/>
        <w:t>Packet</w:t>
      </w:r>
    </w:p>
    <w:p w:rsidR="001E28E1" w:rsidRDefault="001E28E1" w:rsidP="001E28E1">
      <w:pPr>
        <w:pStyle w:val="af2"/>
      </w:pPr>
      <w:r>
        <w:t>PT</w:t>
      </w:r>
      <w:r>
        <w:tab/>
      </w:r>
      <w:r>
        <w:tab/>
        <w:t>Packet</w:t>
      </w:r>
    </w:p>
    <w:p w:rsidR="001E28E1" w:rsidRDefault="001E28E1" w:rsidP="001E28E1">
      <w:pPr>
        <w:pStyle w:val="af2"/>
      </w:pPr>
      <w:r>
        <w:t>QoS</w:t>
      </w:r>
      <w:r>
        <w:tab/>
      </w:r>
      <w:r>
        <w:tab/>
        <w:t>Quality of Service</w:t>
      </w:r>
    </w:p>
    <w:p w:rsidR="001E28E1" w:rsidRDefault="001E28E1" w:rsidP="001E28E1">
      <w:pPr>
        <w:pStyle w:val="af2"/>
      </w:pPr>
      <w:r>
        <w:t>REST</w:t>
      </w:r>
      <w:r>
        <w:tab/>
      </w:r>
      <w:r>
        <w:tab/>
        <w:t>Representational State Transfer</w:t>
      </w:r>
    </w:p>
    <w:p w:rsidR="001E28E1" w:rsidRDefault="001E28E1" w:rsidP="001E28E1">
      <w:pPr>
        <w:pStyle w:val="af2"/>
      </w:pPr>
      <w:r>
        <w:t>RM</w:t>
      </w:r>
      <w:r>
        <w:tab/>
      </w:r>
      <w:r>
        <w:tab/>
        <w:t>Resource Manager</w:t>
      </w:r>
    </w:p>
    <w:p w:rsidR="001E28E1" w:rsidRDefault="001E28E1" w:rsidP="001E28E1">
      <w:pPr>
        <w:pStyle w:val="af2"/>
      </w:pPr>
      <w:r>
        <w:t>SDN</w:t>
      </w:r>
      <w:r>
        <w:tab/>
      </w:r>
      <w:r>
        <w:tab/>
        <w:t>Software Defined Networking</w:t>
      </w:r>
    </w:p>
    <w:p w:rsidR="001E28E1" w:rsidRDefault="001E28E1" w:rsidP="001E28E1">
      <w:pPr>
        <w:pStyle w:val="af2"/>
      </w:pPr>
      <w:r>
        <w:t>SW</w:t>
      </w:r>
      <w:r>
        <w:tab/>
      </w:r>
      <w:r>
        <w:tab/>
        <w:t>Switch</w:t>
      </w:r>
    </w:p>
    <w:p w:rsidR="001E28E1" w:rsidRDefault="001E28E1" w:rsidP="001E28E1">
      <w:pPr>
        <w:pStyle w:val="af2"/>
      </w:pPr>
      <w:r>
        <w:t>TL1</w:t>
      </w:r>
      <w:r>
        <w:tab/>
      </w:r>
      <w:r>
        <w:tab/>
        <w:t>Transaction Language 1</w:t>
      </w:r>
    </w:p>
    <w:p w:rsidR="001E28E1" w:rsidRDefault="001E28E1" w:rsidP="001E28E1">
      <w:pPr>
        <w:pStyle w:val="af2"/>
      </w:pPr>
      <w:r>
        <w:t>TPN</w:t>
      </w:r>
      <w:r>
        <w:tab/>
      </w:r>
      <w:r>
        <w:tab/>
        <w:t>Tributary Port Number</w:t>
      </w:r>
    </w:p>
    <w:p w:rsidR="001E28E1" w:rsidRDefault="001E28E1" w:rsidP="001E28E1">
      <w:pPr>
        <w:pStyle w:val="af2"/>
      </w:pPr>
      <w:r>
        <w:t>TS</w:t>
      </w:r>
      <w:r>
        <w:tab/>
      </w:r>
      <w:r>
        <w:tab/>
        <w:t>Tributary Slot</w:t>
      </w:r>
    </w:p>
    <w:p w:rsidR="001E28E1" w:rsidRDefault="001E28E1" w:rsidP="001E28E1">
      <w:pPr>
        <w:pStyle w:val="af2"/>
      </w:pPr>
      <w:r>
        <w:t>TTP</w:t>
      </w:r>
      <w:r>
        <w:tab/>
      </w:r>
      <w:r>
        <w:tab/>
        <w:t>Trail Termination Point</w:t>
      </w:r>
    </w:p>
    <w:p w:rsidR="001E28E1" w:rsidRDefault="001E28E1" w:rsidP="001E28E1">
      <w:pPr>
        <w:pStyle w:val="af2"/>
      </w:pPr>
      <w:r>
        <w:t>WDM</w:t>
      </w:r>
      <w:r>
        <w:tab/>
      </w:r>
      <w:r>
        <w:tab/>
        <w:t>Wavelength Division Multiplexing</w:t>
      </w:r>
    </w:p>
    <w:p w:rsidR="001E28E1" w:rsidRDefault="001E28E1" w:rsidP="001E28E1">
      <w:pPr>
        <w:pStyle w:val="af2"/>
      </w:pPr>
      <w:r>
        <w:t>XC</w:t>
      </w:r>
      <w:r>
        <w:tab/>
      </w:r>
      <w:r>
        <w:tab/>
        <w:t>Cross Connect</w:t>
      </w:r>
    </w:p>
    <w:p w:rsidR="00CA7042" w:rsidRDefault="00CA7042"/>
    <w:p w:rsidR="00D26208" w:rsidRDefault="000E5CD7">
      <w:pPr>
        <w:pStyle w:val="1"/>
      </w:pPr>
      <w:bookmarkStart w:id="1" w:name="_Toc414001971"/>
      <w:bookmarkStart w:id="2" w:name="_Toc414012469"/>
      <w:bookmarkStart w:id="3" w:name="_Toc415133023"/>
      <w:bookmarkEnd w:id="1"/>
      <w:bookmarkEnd w:id="2"/>
      <w:r>
        <w:rPr>
          <w:rFonts w:hint="eastAsia"/>
          <w:lang w:val="ja-JP"/>
        </w:rPr>
        <w:t>Introduction</w:t>
      </w:r>
      <w:bookmarkEnd w:id="3"/>
      <w:r>
        <w:rPr>
          <w:rFonts w:hint="eastAsia"/>
          <w:lang w:val="ja-JP"/>
        </w:rPr>
        <w:t xml:space="preserve"> </w:t>
      </w:r>
    </w:p>
    <w:p w:rsidR="00415789" w:rsidRPr="00A81462" w:rsidRDefault="00415789" w:rsidP="00415789">
      <w:r>
        <w:rPr>
          <w:rFonts w:hint="eastAsia"/>
        </w:rPr>
        <w:t xml:space="preserve">If SDN in the optical core network area is realized, it becomes possible to request and utilize low latency and broadband resources on-demand. </w:t>
      </w:r>
      <w:r>
        <w:t>“</w:t>
      </w:r>
      <w:r w:rsidRPr="006B0CAD">
        <w:t>OPT-Transport Apps of</w:t>
      </w:r>
      <w:r w:rsidRPr="006B0CAD">
        <w:rPr>
          <w:rFonts w:hint="eastAsia"/>
        </w:rPr>
        <w:t xml:space="preserve"> </w:t>
      </w:r>
      <w:r>
        <w:rPr>
          <w:rFonts w:hint="eastAsia"/>
        </w:rPr>
        <w:t>O3 Controller suite</w:t>
      </w:r>
      <w:r>
        <w:t>”</w:t>
      </w:r>
      <w:r>
        <w:rPr>
          <w:rFonts w:hint="eastAsia"/>
        </w:rPr>
        <w:t xml:space="preserve"> is one of the applications of </w:t>
      </w:r>
      <w:r>
        <w:t>“</w:t>
      </w:r>
      <w:r>
        <w:rPr>
          <w:rFonts w:hint="eastAsia"/>
        </w:rPr>
        <w:t>O3 Orchestrator suite</w:t>
      </w:r>
      <w:r>
        <w:t>”</w:t>
      </w:r>
      <w:r>
        <w:rPr>
          <w:rFonts w:hint="eastAsia"/>
        </w:rPr>
        <w:t xml:space="preserve"> and can make your optical core network with OTN/WDM functions SDN-enabled</w:t>
      </w:r>
      <w:r w:rsidRPr="00354234">
        <w:t>.</w:t>
      </w:r>
    </w:p>
    <w:p w:rsidR="00EE66F9" w:rsidRDefault="00E74A23" w:rsidP="00EE66F9">
      <w:pPr>
        <w:pStyle w:val="1"/>
      </w:pPr>
      <w:bookmarkStart w:id="4" w:name="_Toc413923257"/>
      <w:bookmarkStart w:id="5" w:name="_Toc413932138"/>
      <w:bookmarkStart w:id="6" w:name="_Toc414001973"/>
      <w:bookmarkStart w:id="7" w:name="_Toc414012471"/>
      <w:bookmarkStart w:id="8" w:name="_Toc413923258"/>
      <w:bookmarkStart w:id="9" w:name="_Toc413932139"/>
      <w:bookmarkStart w:id="10" w:name="_Toc414001974"/>
      <w:bookmarkStart w:id="11" w:name="_Toc414012472"/>
      <w:bookmarkStart w:id="12" w:name="_Toc413923259"/>
      <w:bookmarkStart w:id="13" w:name="_Toc413932140"/>
      <w:bookmarkStart w:id="14" w:name="_Toc414001975"/>
      <w:bookmarkStart w:id="15" w:name="_Toc414012473"/>
      <w:bookmarkStart w:id="16" w:name="_Toc41513302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rFonts w:hint="eastAsia"/>
          <w:lang w:val="ja-JP"/>
        </w:rPr>
        <w:lastRenderedPageBreak/>
        <w:t xml:space="preserve">Target </w:t>
      </w:r>
      <w:r w:rsidR="00266814">
        <w:rPr>
          <w:lang w:val="ja-JP"/>
        </w:rPr>
        <w:t>n</w:t>
      </w:r>
      <w:r>
        <w:rPr>
          <w:rFonts w:hint="eastAsia"/>
          <w:lang w:val="ja-JP"/>
        </w:rPr>
        <w:t>etwork</w:t>
      </w:r>
      <w:bookmarkEnd w:id="16"/>
      <w:r>
        <w:rPr>
          <w:rFonts w:hint="eastAsia"/>
          <w:lang w:val="ja-JP"/>
        </w:rPr>
        <w:t xml:space="preserve"> </w:t>
      </w:r>
    </w:p>
    <w:p w:rsidR="00415789" w:rsidRPr="00A81462" w:rsidRDefault="00415789" w:rsidP="00415789">
      <w:r>
        <w:rPr>
          <w:rFonts w:hint="eastAsia"/>
        </w:rPr>
        <w:t>The target of this software is an</w:t>
      </w:r>
      <w:r>
        <w:t xml:space="preserve"> o</w:t>
      </w:r>
      <w:r w:rsidRPr="00A81462">
        <w:t xml:space="preserve">ptical core network </w:t>
      </w:r>
      <w:r>
        <w:t xml:space="preserve">with </w:t>
      </w:r>
      <w:r w:rsidRPr="00A81462">
        <w:t>OTN/WD</w:t>
      </w:r>
      <w:r w:rsidR="00A812A3">
        <w:t>M</w:t>
      </w:r>
      <w:r w:rsidRPr="00A81462">
        <w:t xml:space="preserve"> functions</w:t>
      </w:r>
      <w:r>
        <w:t>. Only 10GEther client port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are </w:t>
      </w:r>
      <w:r w:rsidRPr="00E74A23">
        <w:t>assume</w:t>
      </w:r>
      <w:r>
        <w:rPr>
          <w:rFonts w:hint="eastAsia"/>
        </w:rPr>
        <w:t>d</w:t>
      </w:r>
      <w:r>
        <w:t xml:space="preserve"> for </w:t>
      </w:r>
      <w:r>
        <w:rPr>
          <w:rFonts w:hint="eastAsia"/>
        </w:rPr>
        <w:t xml:space="preserve">the </w:t>
      </w:r>
      <w:r>
        <w:t>optical network node.</w:t>
      </w:r>
    </w:p>
    <w:p w:rsidR="004151B0" w:rsidRDefault="00087320" w:rsidP="00902363">
      <w:pPr>
        <w:pStyle w:val="af3"/>
        <w:ind w:left="420"/>
        <w:jc w:val="center"/>
        <w:rPr>
          <w:lang w:val="ja-JP"/>
        </w:rPr>
      </w:pPr>
      <w:r>
        <w:rPr>
          <w:noProof/>
        </w:rPr>
        <w:drawing>
          <wp:inline distT="0" distB="0" distL="0" distR="0">
            <wp:extent cx="3986521" cy="2499607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44" cy="250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6BA" w:rsidRDefault="005456BA" w:rsidP="005456BA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1</w:t>
        </w:r>
      </w:fldSimple>
      <w:r>
        <w:t xml:space="preserve"> Target </w:t>
      </w:r>
      <w:r w:rsidR="005C3E35">
        <w:t>n</w:t>
      </w:r>
      <w:r>
        <w:t>etwork</w:t>
      </w:r>
      <w:r w:rsidR="005C3E35">
        <w:t>.</w:t>
      </w:r>
    </w:p>
    <w:p w:rsidR="004151B0" w:rsidRDefault="005673E1" w:rsidP="004151B0">
      <w:pPr>
        <w:pStyle w:val="1"/>
      </w:pPr>
      <w:bookmarkStart w:id="17" w:name="_Toc414012475"/>
      <w:bookmarkStart w:id="18" w:name="_Toc415133025"/>
      <w:bookmarkEnd w:id="17"/>
      <w:r w:rsidRPr="00902363">
        <w:t>Outline of functions</w:t>
      </w:r>
      <w:bookmarkEnd w:id="18"/>
    </w:p>
    <w:p w:rsidR="000A551C" w:rsidRPr="00A81462" w:rsidRDefault="000A551C" w:rsidP="000A551C">
      <w:pPr>
        <w:pStyle w:val="af3"/>
        <w:numPr>
          <w:ilvl w:val="0"/>
          <w:numId w:val="13"/>
        </w:numPr>
      </w:pPr>
      <w:r w:rsidRPr="00A81462">
        <w:t xml:space="preserve">Virtualization of optical core network </w:t>
      </w:r>
      <w:r>
        <w:rPr>
          <w:rFonts w:hint="eastAsia"/>
        </w:rPr>
        <w:t>resources</w:t>
      </w:r>
    </w:p>
    <w:p w:rsidR="000A551C" w:rsidRDefault="000A551C" w:rsidP="000A551C">
      <w:pPr>
        <w:pStyle w:val="af3"/>
        <w:numPr>
          <w:ilvl w:val="1"/>
          <w:numId w:val="13"/>
        </w:numPr>
      </w:pPr>
      <w:r w:rsidRPr="00A81462">
        <w:t>This function virtualizes n</w:t>
      </w:r>
      <w:r w:rsidR="00356966">
        <w:t>odes, ports, links</w:t>
      </w:r>
      <w:r w:rsidR="005C3E35">
        <w:t>,</w:t>
      </w:r>
      <w:r w:rsidR="00356966">
        <w:t xml:space="preserve"> </w:t>
      </w:r>
      <w:r>
        <w:t xml:space="preserve">and </w:t>
      </w:r>
      <w:r w:rsidR="005C3E35">
        <w:t>set-</w:t>
      </w:r>
      <w:r>
        <w:t>up</w:t>
      </w:r>
      <w:r w:rsidRPr="00A81462">
        <w:t xml:space="preserve"> </w:t>
      </w:r>
      <w:r w:rsidRPr="00903226">
        <w:rPr>
          <w:rFonts w:hint="eastAsia"/>
        </w:rPr>
        <w:t xml:space="preserve">path information and </w:t>
      </w:r>
      <w:r>
        <w:rPr>
          <w:rFonts w:hint="eastAsia"/>
        </w:rPr>
        <w:t xml:space="preserve">registers the information as a </w:t>
      </w:r>
      <w:r w:rsidR="00CA7042">
        <w:t>network</w:t>
      </w:r>
      <w:r>
        <w:rPr>
          <w:rFonts w:hint="eastAsia"/>
        </w:rPr>
        <w:t xml:space="preserve"> object of </w:t>
      </w:r>
      <w:r w:rsidR="005C3E35">
        <w:t xml:space="preserve">the </w:t>
      </w:r>
      <w:r>
        <w:rPr>
          <w:rFonts w:hint="eastAsia"/>
        </w:rPr>
        <w:t>O3 Orchestrators suite. As a result, the state of the optical core network resources can be treated in the software application.</w:t>
      </w:r>
    </w:p>
    <w:p w:rsidR="000A551C" w:rsidRDefault="000A551C" w:rsidP="000A551C">
      <w:pPr>
        <w:pStyle w:val="af3"/>
        <w:numPr>
          <w:ilvl w:val="2"/>
          <w:numId w:val="13"/>
        </w:numPr>
      </w:pPr>
      <w:r>
        <w:rPr>
          <w:rFonts w:hint="eastAsia"/>
        </w:rPr>
        <w:t xml:space="preserve">It is assumed that OCh and HO ODU paths are already set. </w:t>
      </w:r>
    </w:p>
    <w:p w:rsidR="000A551C" w:rsidRDefault="000A551C" w:rsidP="000A551C">
      <w:pPr>
        <w:pStyle w:val="af3"/>
        <w:numPr>
          <w:ilvl w:val="0"/>
          <w:numId w:val="13"/>
        </w:numPr>
      </w:pPr>
      <w:r>
        <w:rPr>
          <w:rFonts w:hint="eastAsia"/>
        </w:rPr>
        <w:t xml:space="preserve">Control of optical core network resources </w:t>
      </w:r>
    </w:p>
    <w:p w:rsidR="000A551C" w:rsidRDefault="000A551C" w:rsidP="000A551C">
      <w:pPr>
        <w:pStyle w:val="af3"/>
        <w:numPr>
          <w:ilvl w:val="1"/>
          <w:numId w:val="13"/>
        </w:numPr>
      </w:pPr>
      <w:r>
        <w:t>“</w:t>
      </w:r>
      <w:r w:rsidRPr="00A3620B">
        <w:rPr>
          <w:rFonts w:hint="eastAsia"/>
        </w:rPr>
        <w:t>OPT-Transport Apps of O3 Orchestrator</w:t>
      </w:r>
      <w:r w:rsidRPr="00A3620B">
        <w:rPr>
          <w:rFonts w:hint="eastAsia"/>
        </w:rPr>
        <w:t>＆</w:t>
      </w:r>
      <w:r w:rsidRPr="00A3620B">
        <w:rPr>
          <w:rFonts w:hint="eastAsia"/>
        </w:rPr>
        <w:t xml:space="preserve">Controller suite </w:t>
      </w:r>
      <w:r>
        <w:t>”</w:t>
      </w:r>
      <w:r>
        <w:rPr>
          <w:rFonts w:hint="eastAsia"/>
        </w:rPr>
        <w:t xml:space="preserve"> assigns the requested resources by writing  these resources into  network objects through</w:t>
      </w:r>
      <w:r w:rsidR="005C3E35">
        <w:t xml:space="preserve"> the</w:t>
      </w:r>
      <w:r>
        <w:rPr>
          <w:rFonts w:hint="eastAsia"/>
        </w:rPr>
        <w:t xml:space="preserve"> ODENOS </w:t>
      </w:r>
      <w:r w:rsidR="00CA7042">
        <w:t>interface</w:t>
      </w:r>
      <w:r>
        <w:rPr>
          <w:rFonts w:hint="eastAsia"/>
        </w:rPr>
        <w:t>.</w:t>
      </w:r>
    </w:p>
    <w:p w:rsidR="000A551C" w:rsidRDefault="000A551C" w:rsidP="000A551C">
      <w:pPr>
        <w:pStyle w:val="af3"/>
        <w:numPr>
          <w:ilvl w:val="2"/>
          <w:numId w:val="13"/>
        </w:numPr>
      </w:pPr>
      <w:r>
        <w:rPr>
          <w:rFonts w:hint="eastAsia"/>
        </w:rPr>
        <w:t>RYU</w:t>
      </w:r>
      <w:r>
        <w:rPr>
          <w:rStyle w:val="aff6"/>
        </w:rPr>
        <w:footnoteReference w:id="1"/>
      </w:r>
      <w:r>
        <w:rPr>
          <w:rFonts w:hint="eastAsia"/>
        </w:rPr>
        <w:t xml:space="preserve"> OTN </w:t>
      </w:r>
      <w:r w:rsidR="00F772A5">
        <w:t>E</w:t>
      </w:r>
      <w:r>
        <w:rPr>
          <w:rFonts w:hint="eastAsia"/>
        </w:rPr>
        <w:t>xtension</w:t>
      </w:r>
      <w:r w:rsidR="00F772A5">
        <w:t xml:space="preserve"> (RYU-OE)</w:t>
      </w:r>
      <w:r>
        <w:rPr>
          <w:rFonts w:hint="eastAsia"/>
        </w:rPr>
        <w:t xml:space="preserve"> is </w:t>
      </w:r>
      <w:r w:rsidR="00DB25CD">
        <w:rPr>
          <w:rFonts w:hint="eastAsia"/>
        </w:rPr>
        <w:t>needed</w:t>
      </w:r>
      <w:r>
        <w:rPr>
          <w:rFonts w:hint="eastAsia"/>
        </w:rPr>
        <w:t xml:space="preserve"> to control optical core network.</w:t>
      </w:r>
    </w:p>
    <w:p w:rsidR="000A551C" w:rsidRDefault="000A551C" w:rsidP="000A551C">
      <w:pPr>
        <w:pStyle w:val="af3"/>
        <w:numPr>
          <w:ilvl w:val="2"/>
          <w:numId w:val="13"/>
        </w:numPr>
      </w:pPr>
      <w:r w:rsidRPr="00377EE9">
        <w:t xml:space="preserve">Separately, </w:t>
      </w:r>
      <w:r>
        <w:rPr>
          <w:rFonts w:hint="eastAsia"/>
        </w:rPr>
        <w:t>an</w:t>
      </w:r>
      <w:r w:rsidRPr="00377EE9">
        <w:t xml:space="preserve"> application that </w:t>
      </w:r>
      <w:r>
        <w:rPr>
          <w:rFonts w:hint="eastAsia"/>
        </w:rPr>
        <w:t xml:space="preserve">emulates an </w:t>
      </w:r>
      <w:r w:rsidRPr="00377EE9">
        <w:t>optical core node</w:t>
      </w:r>
      <w:r>
        <w:t xml:space="preserve"> </w:t>
      </w:r>
      <w:r w:rsidRPr="00377EE9">
        <w:t>is offered.</w:t>
      </w:r>
      <w:r>
        <w:rPr>
          <w:rFonts w:hint="eastAsia"/>
        </w:rPr>
        <w:t xml:space="preserve"> This application establishes a session with RYU</w:t>
      </w:r>
      <w:r w:rsidR="00F772A5">
        <w:t>-OE</w:t>
      </w:r>
      <w:r>
        <w:rPr>
          <w:rFonts w:hint="eastAsia"/>
        </w:rPr>
        <w:t xml:space="preserve"> and </w:t>
      </w:r>
      <w:r>
        <w:t>receives</w:t>
      </w:r>
      <w:r>
        <w:rPr>
          <w:rFonts w:hint="eastAsia"/>
        </w:rPr>
        <w:t xml:space="preserve"> control </w:t>
      </w:r>
      <w:r w:rsidR="00DB25CD">
        <w:rPr>
          <w:rFonts w:hint="eastAsia"/>
        </w:rPr>
        <w:t>message</w:t>
      </w:r>
      <w:r w:rsidR="00AC4E86" w:rsidRPr="00AC4E86">
        <w:rPr>
          <w:rFonts w:hint="eastAsia"/>
        </w:rPr>
        <w:t>s</w:t>
      </w:r>
      <w:r>
        <w:rPr>
          <w:rFonts w:hint="eastAsia"/>
        </w:rPr>
        <w:t>.</w:t>
      </w:r>
    </w:p>
    <w:p w:rsidR="000A551C" w:rsidRDefault="000A551C" w:rsidP="000A551C">
      <w:pPr>
        <w:pStyle w:val="af3"/>
        <w:numPr>
          <w:ilvl w:val="1"/>
          <w:numId w:val="13"/>
        </w:numPr>
      </w:pPr>
      <w:r>
        <w:rPr>
          <w:rFonts w:hint="eastAsia"/>
        </w:rPr>
        <w:t xml:space="preserve">LO ODU path can be assigned dynamically </w:t>
      </w:r>
      <w:r w:rsidR="00D63F53">
        <w:t xml:space="preserve">between </w:t>
      </w:r>
      <w:r>
        <w:t>client</w:t>
      </w:r>
      <w:r>
        <w:rPr>
          <w:rFonts w:hint="eastAsia"/>
        </w:rPr>
        <w:t xml:space="preserve"> port</w:t>
      </w:r>
      <w:r w:rsidR="00D63F53">
        <w:t>s</w:t>
      </w:r>
      <w:r>
        <w:rPr>
          <w:rFonts w:hint="eastAsia"/>
        </w:rPr>
        <w:t xml:space="preserve"> (10Gbps).</w:t>
      </w:r>
    </w:p>
    <w:p w:rsidR="000A551C" w:rsidRDefault="00D63F53" w:rsidP="00D63F53">
      <w:pPr>
        <w:pStyle w:val="af3"/>
        <w:numPr>
          <w:ilvl w:val="2"/>
          <w:numId w:val="13"/>
        </w:numPr>
      </w:pPr>
      <w:r>
        <w:t xml:space="preserve">Delay constraint </w:t>
      </w:r>
      <w:r w:rsidR="00DB25CD">
        <w:rPr>
          <w:rFonts w:hint="eastAsia"/>
        </w:rPr>
        <w:t>can be</w:t>
      </w:r>
      <w:r w:rsidR="000A551C">
        <w:rPr>
          <w:rFonts w:hint="eastAsia"/>
        </w:rPr>
        <w:t xml:space="preserve"> </w:t>
      </w:r>
      <w:r>
        <w:t>considered</w:t>
      </w:r>
      <w:r w:rsidR="000A551C">
        <w:rPr>
          <w:rFonts w:hint="eastAsia"/>
        </w:rPr>
        <w:t>.</w:t>
      </w:r>
    </w:p>
    <w:p w:rsidR="000A551C" w:rsidRDefault="000A551C" w:rsidP="000A551C">
      <w:pPr>
        <w:pStyle w:val="af3"/>
        <w:numPr>
          <w:ilvl w:val="2"/>
          <w:numId w:val="13"/>
        </w:numPr>
      </w:pPr>
      <w:r>
        <w:rPr>
          <w:rFonts w:hint="eastAsia"/>
        </w:rPr>
        <w:t>A cut</w:t>
      </w:r>
      <w:r w:rsidR="005C3E35">
        <w:t>-</w:t>
      </w:r>
      <w:r>
        <w:rPr>
          <w:rFonts w:hint="eastAsia"/>
        </w:rPr>
        <w:t>through path that does not pass through the electric layer in intermediate nodes c</w:t>
      </w:r>
      <w:r w:rsidR="00D63F53">
        <w:rPr>
          <w:rFonts w:hint="eastAsia"/>
        </w:rPr>
        <w:t xml:space="preserve">an be assigned for a request with severe delay constraint </w:t>
      </w:r>
      <w:r>
        <w:rPr>
          <w:rFonts w:hint="eastAsia"/>
        </w:rPr>
        <w:t xml:space="preserve">(path computation function </w:t>
      </w:r>
      <w:r w:rsidR="00D63F53">
        <w:t xml:space="preserve">may determine appropriate </w:t>
      </w:r>
      <w:r w:rsidR="005C3E35">
        <w:t>cut-</w:t>
      </w:r>
      <w:r w:rsidR="00D63F53">
        <w:t>through route</w:t>
      </w:r>
      <w:r>
        <w:rPr>
          <w:rFonts w:hint="eastAsia"/>
        </w:rPr>
        <w:t>).</w:t>
      </w:r>
    </w:p>
    <w:p w:rsidR="000B154D" w:rsidRDefault="00AE7358" w:rsidP="000B154D">
      <w:pPr>
        <w:pStyle w:val="1"/>
      </w:pPr>
      <w:bookmarkStart w:id="19" w:name="_Toc413923262"/>
      <w:bookmarkStart w:id="20" w:name="_Toc413932143"/>
      <w:bookmarkStart w:id="21" w:name="_Toc414001978"/>
      <w:bookmarkStart w:id="22" w:name="_Toc414012477"/>
      <w:bookmarkStart w:id="23" w:name="_Toc413923263"/>
      <w:bookmarkStart w:id="24" w:name="_Toc413932144"/>
      <w:bookmarkStart w:id="25" w:name="_Toc414001979"/>
      <w:bookmarkStart w:id="26" w:name="_Toc414012478"/>
      <w:bookmarkStart w:id="27" w:name="_Toc413923264"/>
      <w:bookmarkStart w:id="28" w:name="_Toc413932145"/>
      <w:bookmarkStart w:id="29" w:name="_Toc414001980"/>
      <w:bookmarkStart w:id="30" w:name="_Toc414012479"/>
      <w:bookmarkStart w:id="31" w:name="_Toc413923265"/>
      <w:bookmarkStart w:id="32" w:name="_Toc413932146"/>
      <w:bookmarkStart w:id="33" w:name="_Toc414001981"/>
      <w:bookmarkStart w:id="34" w:name="_Toc414012480"/>
      <w:bookmarkStart w:id="35" w:name="_Toc413923266"/>
      <w:bookmarkStart w:id="36" w:name="_Toc413932147"/>
      <w:bookmarkStart w:id="37" w:name="_Toc414001982"/>
      <w:bookmarkStart w:id="38" w:name="_Toc414012481"/>
      <w:bookmarkStart w:id="39" w:name="_Toc413923267"/>
      <w:bookmarkStart w:id="40" w:name="_Toc413932148"/>
      <w:bookmarkStart w:id="41" w:name="_Toc414001983"/>
      <w:bookmarkStart w:id="42" w:name="_Toc414012482"/>
      <w:bookmarkStart w:id="43" w:name="_Toc413923268"/>
      <w:bookmarkStart w:id="44" w:name="_Toc413932149"/>
      <w:bookmarkStart w:id="45" w:name="_Toc414001984"/>
      <w:bookmarkStart w:id="46" w:name="_Toc414012483"/>
      <w:bookmarkStart w:id="47" w:name="_Toc413923269"/>
      <w:bookmarkStart w:id="48" w:name="_Toc413932150"/>
      <w:bookmarkStart w:id="49" w:name="_Toc414001985"/>
      <w:bookmarkStart w:id="50" w:name="_Toc414012484"/>
      <w:bookmarkStart w:id="51" w:name="_Toc413923270"/>
      <w:bookmarkStart w:id="52" w:name="_Toc413932151"/>
      <w:bookmarkStart w:id="53" w:name="_Toc414001986"/>
      <w:bookmarkStart w:id="54" w:name="_Toc414012485"/>
      <w:bookmarkStart w:id="55" w:name="_Toc413923271"/>
      <w:bookmarkStart w:id="56" w:name="_Toc413932152"/>
      <w:bookmarkStart w:id="57" w:name="_Toc414001987"/>
      <w:bookmarkStart w:id="58" w:name="_Toc414012486"/>
      <w:bookmarkStart w:id="59" w:name="_Toc413923272"/>
      <w:bookmarkStart w:id="60" w:name="_Toc413932153"/>
      <w:bookmarkStart w:id="61" w:name="_Toc414001988"/>
      <w:bookmarkStart w:id="62" w:name="_Toc414012487"/>
      <w:bookmarkStart w:id="63" w:name="_Toc413923273"/>
      <w:bookmarkStart w:id="64" w:name="_Toc413932154"/>
      <w:bookmarkStart w:id="65" w:name="_Toc414001989"/>
      <w:bookmarkStart w:id="66" w:name="_Toc414012488"/>
      <w:bookmarkStart w:id="67" w:name="_Toc413923274"/>
      <w:bookmarkStart w:id="68" w:name="_Toc413932155"/>
      <w:bookmarkStart w:id="69" w:name="_Toc414001990"/>
      <w:bookmarkStart w:id="70" w:name="_Toc414012489"/>
      <w:bookmarkStart w:id="71" w:name="_Toc413923275"/>
      <w:bookmarkStart w:id="72" w:name="_Toc413932156"/>
      <w:bookmarkStart w:id="73" w:name="_Toc414001991"/>
      <w:bookmarkStart w:id="74" w:name="_Toc414012490"/>
      <w:bookmarkStart w:id="75" w:name="_Toc413923276"/>
      <w:bookmarkStart w:id="76" w:name="_Toc413932157"/>
      <w:bookmarkStart w:id="77" w:name="_Toc414001992"/>
      <w:bookmarkStart w:id="78" w:name="_Toc414012491"/>
      <w:bookmarkStart w:id="79" w:name="_Toc413923277"/>
      <w:bookmarkStart w:id="80" w:name="_Toc413932158"/>
      <w:bookmarkStart w:id="81" w:name="_Toc414001993"/>
      <w:bookmarkStart w:id="82" w:name="_Toc414012492"/>
      <w:bookmarkStart w:id="83" w:name="_Toc413923278"/>
      <w:bookmarkStart w:id="84" w:name="_Toc413932159"/>
      <w:bookmarkStart w:id="85" w:name="_Toc414001994"/>
      <w:bookmarkStart w:id="86" w:name="_Toc414012493"/>
      <w:bookmarkStart w:id="87" w:name="_Toc413923279"/>
      <w:bookmarkStart w:id="88" w:name="_Toc413932160"/>
      <w:bookmarkStart w:id="89" w:name="_Toc414001995"/>
      <w:bookmarkStart w:id="90" w:name="_Toc414012494"/>
      <w:bookmarkStart w:id="91" w:name="_Toc415133026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902363">
        <w:lastRenderedPageBreak/>
        <w:t xml:space="preserve">List of </w:t>
      </w:r>
      <w:r w:rsidR="005F2601" w:rsidRPr="00902363">
        <w:t xml:space="preserve">the </w:t>
      </w:r>
      <w:r w:rsidRPr="00902363">
        <w:t>Open Source Software</w:t>
      </w:r>
      <w:bookmarkEnd w:id="91"/>
    </w:p>
    <w:p w:rsidR="006740D1" w:rsidRPr="006740D1" w:rsidRDefault="006740D1" w:rsidP="006740D1">
      <w:pPr>
        <w:pStyle w:val="af3"/>
        <w:ind w:left="0"/>
        <w:rPr>
          <w:b/>
          <w:u w:val="single"/>
        </w:rPr>
      </w:pPr>
      <w:r>
        <w:rPr>
          <w:b/>
          <w:u w:val="single"/>
        </w:rPr>
        <w:t xml:space="preserve">Main </w:t>
      </w:r>
      <w:r w:rsidRPr="006740D1">
        <w:rPr>
          <w:rFonts w:hint="eastAsia"/>
          <w:b/>
          <w:u w:val="single"/>
        </w:rPr>
        <w:t>software</w:t>
      </w:r>
      <w:r w:rsidRPr="006740D1">
        <w:rPr>
          <w:b/>
          <w:u w:val="single"/>
        </w:rPr>
        <w:t xml:space="preserve"> (</w:t>
      </w:r>
      <w:r w:rsidRPr="006740D1">
        <w:rPr>
          <w:rFonts w:hint="eastAsia"/>
          <w:b/>
          <w:u w:val="single"/>
        </w:rPr>
        <w:t>O3 Orchestrator &amp; Controller Suite</w:t>
      </w:r>
      <w:r w:rsidRPr="006740D1">
        <w:rPr>
          <w:b/>
          <w:u w:val="single"/>
        </w:rPr>
        <w:t>)</w:t>
      </w:r>
    </w:p>
    <w:p w:rsidR="006740D1" w:rsidRDefault="006740D1" w:rsidP="006740D1">
      <w:pPr>
        <w:pStyle w:val="af3"/>
        <w:numPr>
          <w:ilvl w:val="0"/>
          <w:numId w:val="34"/>
        </w:numPr>
      </w:pPr>
      <w:r w:rsidRPr="00EB2DF8">
        <w:t>OCNRM</w:t>
      </w:r>
      <w:r w:rsidRPr="00EB2DF8">
        <w:tab/>
      </w:r>
      <w:r w:rsidRPr="00EB2DF8">
        <w:tab/>
      </w:r>
      <w:r w:rsidRPr="00EB2DF8">
        <w:tab/>
      </w:r>
      <w:r w:rsidRPr="00EB2DF8">
        <w:tab/>
        <w:t>O</w:t>
      </w:r>
      <w:r>
        <w:t>ptical core network resource manage</w:t>
      </w:r>
      <w:r w:rsidR="008C2C9E">
        <w:rPr>
          <w:rFonts w:hint="eastAsia"/>
        </w:rPr>
        <w:t>r</w:t>
      </w:r>
    </w:p>
    <w:p w:rsidR="00AF5CD0" w:rsidRDefault="00AF5CD0" w:rsidP="00AF5CD0">
      <w:pPr>
        <w:pStyle w:val="af3"/>
        <w:ind w:left="0"/>
      </w:pPr>
    </w:p>
    <w:p w:rsidR="00AF5CD0" w:rsidRPr="006740D1" w:rsidRDefault="00AF5CD0" w:rsidP="00AF5CD0">
      <w:pPr>
        <w:pStyle w:val="af3"/>
        <w:ind w:left="0"/>
        <w:rPr>
          <w:b/>
          <w:u w:val="single"/>
        </w:rPr>
      </w:pPr>
      <w:r w:rsidRPr="006740D1">
        <w:rPr>
          <w:rFonts w:hint="eastAsia"/>
          <w:b/>
          <w:u w:val="single"/>
        </w:rPr>
        <w:t>Supplement</w:t>
      </w:r>
      <w:r w:rsidRPr="006740D1">
        <w:rPr>
          <w:b/>
          <w:u w:val="single"/>
        </w:rPr>
        <w:t>al</w:t>
      </w:r>
      <w:r w:rsidRPr="006740D1">
        <w:rPr>
          <w:rFonts w:hint="eastAsia"/>
          <w:b/>
          <w:u w:val="single"/>
        </w:rPr>
        <w:t xml:space="preserve"> software</w:t>
      </w:r>
    </w:p>
    <w:p w:rsidR="000B154D" w:rsidRPr="000B154D" w:rsidRDefault="000B154D" w:rsidP="001D49F0">
      <w:pPr>
        <w:pStyle w:val="af3"/>
        <w:numPr>
          <w:ilvl w:val="0"/>
          <w:numId w:val="34"/>
        </w:numPr>
      </w:pPr>
      <w:r w:rsidRPr="000B154D">
        <w:t>PseudoManagementFunctions</w:t>
      </w:r>
      <w:r w:rsidR="001D49F0">
        <w:tab/>
      </w:r>
      <w:r>
        <w:t>Dummy</w:t>
      </w:r>
      <w:r w:rsidR="005C3E35">
        <w:t xml:space="preserve"> </w:t>
      </w:r>
      <w:r w:rsidR="001D49F0">
        <w:t>s</w:t>
      </w:r>
      <w:r>
        <w:t>oftware</w:t>
      </w:r>
      <w:r w:rsidR="001D49F0">
        <w:t xml:space="preserve"> (Physical resource management, PCE)</w:t>
      </w:r>
    </w:p>
    <w:p w:rsidR="000B154D" w:rsidRPr="000B154D" w:rsidRDefault="000B154D" w:rsidP="001D49F0">
      <w:pPr>
        <w:pStyle w:val="af3"/>
        <w:numPr>
          <w:ilvl w:val="0"/>
          <w:numId w:val="34"/>
        </w:numPr>
      </w:pPr>
      <w:r w:rsidRPr="000B154D">
        <w:rPr>
          <w:rFonts w:hint="eastAsia"/>
        </w:rPr>
        <w:t>RYU-OE</w:t>
      </w:r>
      <w:r>
        <w:tab/>
      </w:r>
      <w:r>
        <w:tab/>
      </w:r>
      <w:r>
        <w:tab/>
      </w:r>
      <w:r>
        <w:tab/>
      </w:r>
      <w:r w:rsidR="001D49F0">
        <w:t>RYU OTN e</w:t>
      </w:r>
      <w:r>
        <w:t>xtension</w:t>
      </w:r>
    </w:p>
    <w:p w:rsidR="000B154D" w:rsidRPr="000B154D" w:rsidRDefault="000B154D" w:rsidP="001D49F0">
      <w:pPr>
        <w:pStyle w:val="af3"/>
        <w:numPr>
          <w:ilvl w:val="0"/>
          <w:numId w:val="34"/>
        </w:numPr>
      </w:pPr>
      <w:r w:rsidRPr="000B154D">
        <w:t>DummyOptNode</w:t>
      </w:r>
      <w:r>
        <w:tab/>
      </w:r>
      <w:r>
        <w:tab/>
      </w:r>
      <w:r>
        <w:tab/>
      </w:r>
      <w:r w:rsidR="001D49F0">
        <w:t>Dummy optical node</w:t>
      </w:r>
    </w:p>
    <w:p w:rsidR="000B154D" w:rsidRDefault="007929D7" w:rsidP="001D49F0">
      <w:pPr>
        <w:pStyle w:val="af3"/>
        <w:numPr>
          <w:ilvl w:val="0"/>
          <w:numId w:val="34"/>
        </w:numPr>
      </w:pPr>
      <w:r>
        <w:t>Openflowj-otn</w:t>
      </w:r>
      <w:r w:rsidR="001D49F0">
        <w:tab/>
      </w:r>
      <w:r w:rsidR="001D49F0">
        <w:tab/>
      </w:r>
      <w:r w:rsidR="001D49F0">
        <w:tab/>
        <w:t>OpenFlowJ OTN extension</w:t>
      </w:r>
    </w:p>
    <w:p w:rsidR="006740D1" w:rsidRDefault="006740D1" w:rsidP="006740D1">
      <w:pPr>
        <w:jc w:val="center"/>
      </w:pPr>
      <w:r>
        <w:rPr>
          <w:noProof/>
        </w:rPr>
        <w:drawing>
          <wp:inline distT="0" distB="0" distL="0" distR="0">
            <wp:extent cx="4617720" cy="2067005"/>
            <wp:effectExtent l="0" t="0" r="0" b="9525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83" cy="207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0D1" w:rsidRDefault="003D7625" w:rsidP="003D7625">
      <w:pPr>
        <w:pStyle w:val="afe"/>
        <w:jc w:val="center"/>
      </w:pPr>
      <w:r>
        <w:t xml:space="preserve">Figure </w:t>
      </w:r>
      <w:r w:rsidR="00C340FC">
        <w:fldChar w:fldCharType="begin"/>
      </w:r>
      <w:r w:rsidR="00F93E7B">
        <w:instrText xml:space="preserve"> SEQ Figure \* ARABIC </w:instrText>
      </w:r>
      <w:r w:rsidR="00C340FC">
        <w:fldChar w:fldCharType="separate"/>
      </w:r>
      <w:r w:rsidR="007A7646">
        <w:rPr>
          <w:noProof/>
        </w:rPr>
        <w:t>2</w:t>
      </w:r>
      <w:r w:rsidR="00C340FC">
        <w:rPr>
          <w:noProof/>
        </w:rPr>
        <w:fldChar w:fldCharType="end"/>
      </w:r>
      <w:r>
        <w:t xml:space="preserve"> OSS software</w:t>
      </w:r>
      <w:r>
        <w:rPr>
          <w:rFonts w:hint="eastAsia"/>
        </w:rPr>
        <w:t xml:space="preserve"> relationship</w:t>
      </w:r>
      <w:r w:rsidR="005C3E35">
        <w:t>s.</w:t>
      </w:r>
    </w:p>
    <w:p w:rsidR="00A8144B" w:rsidRDefault="00A8144B" w:rsidP="00A8144B"/>
    <w:p w:rsidR="00EC64CE" w:rsidRDefault="00D84302" w:rsidP="00A8144B">
      <w:r>
        <w:rPr>
          <w:noProof/>
        </w:rPr>
        <w:drawing>
          <wp:inline distT="0" distB="0" distL="0" distR="0">
            <wp:extent cx="5808062" cy="1034326"/>
            <wp:effectExtent l="0" t="0" r="254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37" cy="103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00" w:rsidRDefault="0097684E" w:rsidP="0097684E">
      <w:pPr>
        <w:pStyle w:val="afe"/>
        <w:jc w:val="center"/>
      </w:pPr>
      <w:bookmarkStart w:id="92" w:name="_Ref413855549"/>
      <w:bookmarkStart w:id="93" w:name="_Ref413855545"/>
      <w:r>
        <w:t xml:space="preserve">Figure </w:t>
      </w:r>
      <w:fldSimple w:instr=" SEQ Figure \* ARABIC ">
        <w:r w:rsidR="007A7646">
          <w:rPr>
            <w:noProof/>
          </w:rPr>
          <w:t>3</w:t>
        </w:r>
      </w:fldSimple>
      <w:bookmarkEnd w:id="92"/>
      <w:r>
        <w:rPr>
          <w:rFonts w:hint="eastAsia"/>
        </w:rPr>
        <w:t xml:space="preserve">　</w:t>
      </w:r>
      <w:r w:rsidRPr="0097684E">
        <w:t xml:space="preserve"> </w:t>
      </w:r>
      <w:r>
        <w:t xml:space="preserve">Sample </w:t>
      </w:r>
      <w:r w:rsidR="005C3E35">
        <w:t>s</w:t>
      </w:r>
      <w:r>
        <w:t>ettings</w:t>
      </w:r>
      <w:bookmarkEnd w:id="93"/>
      <w:r w:rsidR="005C3E35">
        <w:t>.</w:t>
      </w:r>
    </w:p>
    <w:p w:rsidR="00D15800" w:rsidRDefault="00D15800">
      <w:pPr>
        <w:rPr>
          <w:b/>
          <w:bCs/>
          <w:sz w:val="21"/>
          <w:szCs w:val="21"/>
        </w:rPr>
      </w:pPr>
      <w:r>
        <w:br w:type="page"/>
      </w:r>
    </w:p>
    <w:p w:rsidR="00B555F3" w:rsidRDefault="004D30D6" w:rsidP="00B555F3">
      <w:pPr>
        <w:pStyle w:val="1"/>
      </w:pPr>
      <w:bookmarkStart w:id="94" w:name="_Toc413914525"/>
      <w:bookmarkStart w:id="95" w:name="_Toc413923281"/>
      <w:bookmarkStart w:id="96" w:name="_Toc413932162"/>
      <w:bookmarkStart w:id="97" w:name="_Toc414001997"/>
      <w:bookmarkStart w:id="98" w:name="_Toc414012496"/>
      <w:bookmarkStart w:id="99" w:name="_Toc415133027"/>
      <w:bookmarkEnd w:id="94"/>
      <w:bookmarkEnd w:id="95"/>
      <w:bookmarkEnd w:id="96"/>
      <w:bookmarkEnd w:id="97"/>
      <w:bookmarkEnd w:id="98"/>
      <w:r>
        <w:rPr>
          <w:rFonts w:hint="eastAsia"/>
        </w:rPr>
        <w:lastRenderedPageBreak/>
        <w:t>OCNRM</w:t>
      </w:r>
      <w:r w:rsidR="003D72FD">
        <w:t xml:space="preserve"> – </w:t>
      </w:r>
      <w:r w:rsidR="00A75676">
        <w:rPr>
          <w:rFonts w:hint="eastAsia"/>
        </w:rPr>
        <w:t xml:space="preserve">OPT-Transport Apps of </w:t>
      </w:r>
      <w:r w:rsidR="003D72FD">
        <w:t>O3 Orchestrator &amp; Controller suite</w:t>
      </w:r>
      <w:bookmarkEnd w:id="99"/>
    </w:p>
    <w:p w:rsidR="009F5F83" w:rsidRDefault="005C3E35" w:rsidP="006978D2">
      <w:pPr>
        <w:pStyle w:val="2"/>
      </w:pPr>
      <w:bookmarkStart w:id="100" w:name="_Toc415133028"/>
      <w:r>
        <w:rPr>
          <w:rFonts w:hint="eastAsia"/>
        </w:rPr>
        <w:t>What</w:t>
      </w:r>
      <w:r>
        <w:t xml:space="preserve"> Is </w:t>
      </w:r>
      <w:r w:rsidR="009F5F83">
        <w:t>OCNRM</w:t>
      </w:r>
      <w:bookmarkEnd w:id="100"/>
    </w:p>
    <w:p w:rsidR="00EC7192" w:rsidRPr="00902363" w:rsidRDefault="009F5F83" w:rsidP="005A2DA5">
      <w:pPr>
        <w:rPr>
          <w:rFonts w:cs="Helvetica"/>
          <w:color w:val="333333"/>
        </w:rPr>
      </w:pPr>
      <w:r w:rsidRPr="00902363">
        <w:rPr>
          <w:rFonts w:cs="Helvetica"/>
          <w:color w:val="333333"/>
        </w:rPr>
        <w:t>Optical Core Network Resource Manager</w:t>
      </w:r>
      <w:r w:rsidR="005C3E35">
        <w:rPr>
          <w:rFonts w:cs="Helvetica"/>
          <w:color w:val="333333"/>
        </w:rPr>
        <w:t xml:space="preserve"> (</w:t>
      </w:r>
      <w:r w:rsidR="005C3E35" w:rsidRPr="00902363">
        <w:rPr>
          <w:rFonts w:cs="Helvetica"/>
          <w:color w:val="333333"/>
        </w:rPr>
        <w:t>OCNRM</w:t>
      </w:r>
      <w:r w:rsidRPr="00902363">
        <w:rPr>
          <w:rFonts w:cs="Helvetica"/>
          <w:color w:val="333333"/>
        </w:rPr>
        <w:t xml:space="preserve">) is a software </w:t>
      </w:r>
      <w:r w:rsidR="005C3E35">
        <w:rPr>
          <w:rFonts w:cs="Helvetica"/>
          <w:color w:val="333333"/>
        </w:rPr>
        <w:t>application that</w:t>
      </w:r>
      <w:r w:rsidR="005C3E35" w:rsidRPr="00902363">
        <w:rPr>
          <w:rFonts w:cs="Helvetica"/>
          <w:color w:val="333333"/>
        </w:rPr>
        <w:t xml:space="preserve"> </w:t>
      </w:r>
      <w:r w:rsidRPr="00902363">
        <w:rPr>
          <w:rFonts w:cs="Helvetica"/>
          <w:color w:val="333333"/>
        </w:rPr>
        <w:t xml:space="preserve">achieves Software Defined Networking in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 xml:space="preserve">OTN/WDM network. </w:t>
      </w:r>
      <w:r w:rsidR="005A2DA5" w:rsidRPr="00902363">
        <w:rPr>
          <w:rFonts w:cs="Helvetica"/>
          <w:color w:val="333333"/>
        </w:rPr>
        <w:t>OCNRM</w:t>
      </w:r>
      <w:r w:rsidR="00AC4E86">
        <w:rPr>
          <w:rFonts w:cs="Helvetica"/>
          <w:color w:val="333333"/>
        </w:rPr>
        <w:t xml:space="preserve"> </w:t>
      </w:r>
      <w:r w:rsidRPr="00902363">
        <w:rPr>
          <w:rFonts w:cs="Helvetica"/>
          <w:color w:val="333333"/>
        </w:rPr>
        <w:t>work</w:t>
      </w:r>
      <w:r w:rsidR="00A75676" w:rsidRPr="00902363">
        <w:rPr>
          <w:rFonts w:cs="Helvetica"/>
          <w:color w:val="333333"/>
        </w:rPr>
        <w:t>s</w:t>
      </w:r>
      <w:r w:rsidRPr="00902363">
        <w:rPr>
          <w:rFonts w:cs="Helvetica"/>
          <w:color w:val="333333"/>
        </w:rPr>
        <w:t xml:space="preserve"> with ODENOS, PseudoManagementFunctions</w:t>
      </w:r>
      <w:r w:rsidR="005C3E35">
        <w:rPr>
          <w:rFonts w:cs="Helvetica"/>
          <w:color w:val="333333"/>
        </w:rPr>
        <w:t xml:space="preserve"> (</w:t>
      </w:r>
      <w:r w:rsidR="005C3E35" w:rsidRPr="00902363">
        <w:rPr>
          <w:rFonts w:cs="Helvetica"/>
          <w:color w:val="333333"/>
        </w:rPr>
        <w:t>PseudoMF</w:t>
      </w:r>
      <w:r w:rsidR="007929D7" w:rsidRPr="00902363">
        <w:rPr>
          <w:rFonts w:cs="Helvetica"/>
          <w:color w:val="333333"/>
        </w:rPr>
        <w:t>)</w:t>
      </w:r>
      <w:r w:rsidR="005C3E35">
        <w:rPr>
          <w:rFonts w:cs="Helvetica"/>
          <w:color w:val="333333"/>
        </w:rPr>
        <w:t>,</w:t>
      </w:r>
      <w:r w:rsidR="00FA7630" w:rsidRPr="00902363">
        <w:rPr>
          <w:rFonts w:cs="Helvetica"/>
          <w:color w:val="333333"/>
        </w:rPr>
        <w:t xml:space="preserve"> and</w:t>
      </w:r>
      <w:r w:rsidRPr="00902363">
        <w:rPr>
          <w:rFonts w:cs="Helvetica"/>
          <w:color w:val="333333"/>
        </w:rPr>
        <w:t xml:space="preserve">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>RYU OTN Extension</w:t>
      </w:r>
      <w:r w:rsidR="005C3E35">
        <w:rPr>
          <w:rFonts w:cs="Helvetica"/>
          <w:color w:val="333333"/>
        </w:rPr>
        <w:t xml:space="preserve"> (</w:t>
      </w:r>
      <w:r w:rsidR="005C3E35" w:rsidRPr="00902363">
        <w:rPr>
          <w:rFonts w:cs="Helvetica"/>
          <w:color w:val="333333"/>
        </w:rPr>
        <w:t>RYU-OE</w:t>
      </w:r>
      <w:r w:rsidRPr="00902363">
        <w:rPr>
          <w:rFonts w:cs="Helvetica"/>
          <w:color w:val="333333"/>
        </w:rPr>
        <w:t>) and control</w:t>
      </w:r>
      <w:r w:rsidR="005C3E35">
        <w:rPr>
          <w:rFonts w:cs="Helvetica"/>
          <w:color w:val="333333"/>
        </w:rPr>
        <w:t>s</w:t>
      </w:r>
      <w:r w:rsidRPr="00902363">
        <w:rPr>
          <w:rFonts w:cs="Helvetica"/>
          <w:color w:val="333333"/>
        </w:rPr>
        <w:t xml:space="preserve">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 xml:space="preserve">OTN/WDM network nodes </w:t>
      </w:r>
      <w:r w:rsidR="005C3E35">
        <w:rPr>
          <w:rFonts w:cs="Helvetica"/>
          <w:color w:val="333333"/>
        </w:rPr>
        <w:t>that</w:t>
      </w:r>
      <w:r w:rsidR="005C3E35" w:rsidRPr="00902363">
        <w:rPr>
          <w:rFonts w:cs="Helvetica"/>
          <w:color w:val="333333"/>
        </w:rPr>
        <w:t xml:space="preserve"> </w:t>
      </w:r>
      <w:r w:rsidR="00FA7630" w:rsidRPr="00902363">
        <w:rPr>
          <w:rFonts w:cs="Helvetica"/>
          <w:color w:val="333333"/>
        </w:rPr>
        <w:t>support</w:t>
      </w:r>
      <w:r w:rsidRPr="00902363">
        <w:rPr>
          <w:rFonts w:cs="Helvetica"/>
          <w:color w:val="333333"/>
        </w:rPr>
        <w:t xml:space="preserve"> </w:t>
      </w:r>
      <w:r w:rsidR="005C3E35">
        <w:rPr>
          <w:rFonts w:cs="Helvetica"/>
          <w:color w:val="333333"/>
        </w:rPr>
        <w:t xml:space="preserve">the </w:t>
      </w:r>
      <w:r w:rsidRPr="00902363">
        <w:rPr>
          <w:rFonts w:cs="Helvetica"/>
          <w:color w:val="333333"/>
        </w:rPr>
        <w:t>OpenFlow OTN extension.</w:t>
      </w:r>
    </w:p>
    <w:p w:rsidR="00B555F3" w:rsidRDefault="00D6091D" w:rsidP="006978D2">
      <w:pPr>
        <w:pStyle w:val="2"/>
      </w:pPr>
      <w:bookmarkStart w:id="101" w:name="_Toc413923284"/>
      <w:bookmarkStart w:id="102" w:name="_Toc413932165"/>
      <w:bookmarkStart w:id="103" w:name="_Toc414002000"/>
      <w:bookmarkStart w:id="104" w:name="_Toc414012499"/>
      <w:bookmarkStart w:id="105" w:name="_Toc413923285"/>
      <w:bookmarkStart w:id="106" w:name="_Toc413932166"/>
      <w:bookmarkStart w:id="107" w:name="_Toc414002001"/>
      <w:bookmarkStart w:id="108" w:name="_Toc414012500"/>
      <w:bookmarkStart w:id="109" w:name="_Toc413923286"/>
      <w:bookmarkStart w:id="110" w:name="_Toc413932167"/>
      <w:bookmarkStart w:id="111" w:name="_Toc414002002"/>
      <w:bookmarkStart w:id="112" w:name="_Toc414012501"/>
      <w:bookmarkStart w:id="113" w:name="_Toc415133029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>
        <w:t>Software</w:t>
      </w:r>
      <w:r w:rsidR="00C5343D">
        <w:rPr>
          <w:rFonts w:hint="eastAsia"/>
        </w:rPr>
        <w:t xml:space="preserve"> Structure</w:t>
      </w:r>
      <w:bookmarkEnd w:id="113"/>
      <w:r w:rsidR="00C5343D">
        <w:rPr>
          <w:rFonts w:hint="eastAsia"/>
        </w:rPr>
        <w:t xml:space="preserve"> </w:t>
      </w:r>
    </w:p>
    <w:p w:rsidR="00C5343D" w:rsidRDefault="00C5343D" w:rsidP="00267F86">
      <w:r>
        <w:rPr>
          <w:rFonts w:hint="eastAsia"/>
        </w:rPr>
        <w:t>OCNRM</w:t>
      </w:r>
      <w:r w:rsidR="005B3258">
        <w:t xml:space="preserve"> contains</w:t>
      </w:r>
      <w:r>
        <w:rPr>
          <w:rFonts w:hint="eastAsia"/>
        </w:rPr>
        <w:t xml:space="preserve"> </w:t>
      </w:r>
      <w:r w:rsidR="00FA7630">
        <w:rPr>
          <w:rFonts w:hint="eastAsia"/>
        </w:rPr>
        <w:t xml:space="preserve">the </w:t>
      </w:r>
      <w:r>
        <w:rPr>
          <w:rFonts w:hint="eastAsia"/>
        </w:rPr>
        <w:t>following software.</w:t>
      </w:r>
    </w:p>
    <w:p w:rsidR="00C5343D" w:rsidRDefault="00C5343D" w:rsidP="00902363">
      <w:pPr>
        <w:pStyle w:val="af3"/>
        <w:numPr>
          <w:ilvl w:val="0"/>
          <w:numId w:val="44"/>
        </w:numPr>
      </w:pPr>
      <w:r>
        <w:rPr>
          <w:rFonts w:hint="eastAsia"/>
        </w:rPr>
        <w:t xml:space="preserve">ODENOS logic </w:t>
      </w:r>
      <w:r>
        <w:t>component</w:t>
      </w:r>
      <w:r w:rsidR="00602F1A">
        <w:rPr>
          <w:rFonts w:hint="eastAsia"/>
        </w:rPr>
        <w:t>s</w:t>
      </w:r>
      <w:r>
        <w:rPr>
          <w:rFonts w:hint="eastAsia"/>
        </w:rPr>
        <w:t xml:space="preserve"> </w:t>
      </w:r>
      <w:r w:rsidR="00D6091D">
        <w:t>“</w:t>
      </w:r>
      <w:r w:rsidRPr="00C5343D">
        <w:t>LinkLayerizer</w:t>
      </w:r>
      <w:r w:rsidR="00D6091D">
        <w:t>”</w:t>
      </w:r>
      <w:r w:rsidR="00602F1A">
        <w:rPr>
          <w:rFonts w:hint="eastAsia"/>
        </w:rPr>
        <w:t xml:space="preserve"> and</w:t>
      </w:r>
      <w:r w:rsidRPr="00C5343D">
        <w:t xml:space="preserve"> </w:t>
      </w:r>
      <w:r w:rsidR="00D6091D">
        <w:t>“</w:t>
      </w:r>
      <w:r w:rsidRPr="00C5343D">
        <w:t>OptDriver</w:t>
      </w:r>
      <w:r w:rsidR="00D6091D">
        <w:t>”(O3 Orchestrator suite)</w:t>
      </w:r>
      <w:r w:rsidR="005C3E35" w:rsidRPr="005C3E35">
        <w:rPr>
          <w:rFonts w:hint="eastAsia"/>
        </w:rPr>
        <w:t xml:space="preserve"> </w:t>
      </w:r>
      <w:r w:rsidR="005C3E35">
        <w:rPr>
          <w:rFonts w:hint="eastAsia"/>
        </w:rPr>
        <w:t xml:space="preserve">for the optical core </w:t>
      </w:r>
      <w:r w:rsidR="005C3E35">
        <w:t>network</w:t>
      </w:r>
      <w:r>
        <w:rPr>
          <w:rFonts w:hint="eastAsia"/>
        </w:rPr>
        <w:t>.</w:t>
      </w:r>
    </w:p>
    <w:p w:rsidR="00C5343D" w:rsidRDefault="00D6091D" w:rsidP="00902363">
      <w:pPr>
        <w:pStyle w:val="af3"/>
        <w:numPr>
          <w:ilvl w:val="0"/>
          <w:numId w:val="44"/>
        </w:numPr>
      </w:pPr>
      <w:r>
        <w:t>A</w:t>
      </w:r>
      <w:r w:rsidR="00C5343D">
        <w:rPr>
          <w:rFonts w:hint="eastAsia"/>
        </w:rPr>
        <w:t>pplication that manages and controls virtualized resource</w:t>
      </w:r>
      <w:r w:rsidR="00602F1A">
        <w:rPr>
          <w:rFonts w:hint="eastAsia"/>
        </w:rPr>
        <w:t>s</w:t>
      </w:r>
      <w:r w:rsidR="00C5343D">
        <w:rPr>
          <w:rFonts w:hint="eastAsia"/>
        </w:rPr>
        <w:t xml:space="preserve"> of </w:t>
      </w:r>
      <w:r w:rsidR="00602F1A">
        <w:rPr>
          <w:rFonts w:hint="eastAsia"/>
        </w:rPr>
        <w:t xml:space="preserve">the </w:t>
      </w:r>
      <w:r w:rsidR="00C5343D">
        <w:rPr>
          <w:rFonts w:hint="eastAsia"/>
        </w:rPr>
        <w:t>optical core network</w:t>
      </w:r>
      <w:r>
        <w:t xml:space="preserve"> (O3 Controller suite)</w:t>
      </w:r>
      <w:r w:rsidR="00C5343D">
        <w:rPr>
          <w:rFonts w:hint="eastAsia"/>
        </w:rPr>
        <w:t>.</w:t>
      </w:r>
    </w:p>
    <w:p w:rsidR="00806360" w:rsidRDefault="0039689A" w:rsidP="00E56227">
      <w:pPr>
        <w:keepNext/>
        <w:jc w:val="center"/>
      </w:pPr>
      <w:r>
        <w:rPr>
          <w:noProof/>
        </w:rPr>
        <w:drawing>
          <wp:inline distT="0" distB="0" distL="0" distR="0">
            <wp:extent cx="5943600" cy="4203065"/>
            <wp:effectExtent l="0" t="0" r="0" b="698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2_r2.em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60" w:rsidRDefault="003D7625" w:rsidP="003D7625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4</w:t>
        </w:r>
      </w:fldSimple>
      <w:r w:rsidR="00806360">
        <w:rPr>
          <w:rFonts w:hint="eastAsia"/>
        </w:rPr>
        <w:t xml:space="preserve">　</w:t>
      </w:r>
      <w:r w:rsidR="003D72FD">
        <w:rPr>
          <w:rFonts w:hint="eastAsia"/>
        </w:rPr>
        <w:t>OCNRM component relationship</w:t>
      </w:r>
      <w:r w:rsidR="005C3E35">
        <w:t>s.</w:t>
      </w:r>
    </w:p>
    <w:p w:rsidR="00DC23A8" w:rsidRDefault="00DC23A8" w:rsidP="006978D2">
      <w:pPr>
        <w:pStyle w:val="3"/>
      </w:pPr>
      <w:bookmarkStart w:id="114" w:name="_Toc415133030"/>
      <w:r w:rsidRPr="006978D2">
        <w:lastRenderedPageBreak/>
        <w:t>Orchestrator suite</w:t>
      </w:r>
      <w:bookmarkEnd w:id="114"/>
    </w:p>
    <w:p w:rsidR="00D6607F" w:rsidRDefault="00D6607F" w:rsidP="00376863">
      <w:r>
        <w:rPr>
          <w:rFonts w:hint="eastAsia"/>
        </w:rPr>
        <w:t xml:space="preserve">Orchestrator suite is a </w:t>
      </w:r>
      <w:r w:rsidR="00990E3A">
        <w:rPr>
          <w:rFonts w:hint="eastAsia"/>
        </w:rPr>
        <w:t xml:space="preserve">set of </w:t>
      </w:r>
      <w:r>
        <w:rPr>
          <w:rFonts w:hint="eastAsia"/>
        </w:rPr>
        <w:t>program</w:t>
      </w:r>
      <w:r w:rsidR="00990E3A">
        <w:rPr>
          <w:rFonts w:hint="eastAsia"/>
        </w:rPr>
        <w:t>s</w:t>
      </w:r>
      <w:r>
        <w:rPr>
          <w:rFonts w:hint="eastAsia"/>
        </w:rPr>
        <w:t xml:space="preserve"> based on </w:t>
      </w:r>
      <w:r w:rsidR="005C3E35">
        <w:t xml:space="preserve">the </w:t>
      </w:r>
      <w:r>
        <w:rPr>
          <w:rFonts w:hint="eastAsia"/>
        </w:rPr>
        <w:t>ODENOS</w:t>
      </w:r>
      <w:r w:rsidR="001E4F8E">
        <w:rPr>
          <w:rFonts w:hint="eastAsia"/>
        </w:rPr>
        <w:t xml:space="preserve"> framework</w:t>
      </w:r>
      <w:r>
        <w:rPr>
          <w:rFonts w:hint="eastAsia"/>
        </w:rPr>
        <w:t xml:space="preserve"> (</w:t>
      </w:r>
      <w:hyperlink r:id="rId13" w:history="1">
        <w:r w:rsidRPr="00902363">
          <w:rPr>
            <w:rStyle w:val="aff"/>
          </w:rPr>
          <w:t>https://github.com/o3project/odenos</w:t>
        </w:r>
      </w:hyperlink>
      <w:r>
        <w:rPr>
          <w:rFonts w:hint="eastAsia"/>
        </w:rPr>
        <w:t xml:space="preserve">) </w:t>
      </w:r>
      <w:r w:rsidR="00990E3A">
        <w:rPr>
          <w:rFonts w:hint="eastAsia"/>
        </w:rPr>
        <w:t xml:space="preserve">that </w:t>
      </w:r>
      <w:r>
        <w:rPr>
          <w:rFonts w:hint="eastAsia"/>
        </w:rPr>
        <w:t xml:space="preserve">supports the </w:t>
      </w:r>
      <w:r w:rsidR="00990E3A">
        <w:rPr>
          <w:rFonts w:hint="eastAsia"/>
        </w:rPr>
        <w:t xml:space="preserve">development of </w:t>
      </w:r>
      <w:r>
        <w:rPr>
          <w:rFonts w:hint="eastAsia"/>
        </w:rPr>
        <w:t>SDN application</w:t>
      </w:r>
      <w:r w:rsidR="00990E3A">
        <w:rPr>
          <w:rFonts w:hint="eastAsia"/>
        </w:rPr>
        <w:t>s</w:t>
      </w:r>
      <w:r>
        <w:rPr>
          <w:rFonts w:hint="eastAsia"/>
        </w:rPr>
        <w:t xml:space="preserve">. </w:t>
      </w:r>
      <w:r w:rsidR="00696DEA">
        <w:rPr>
          <w:rFonts w:hint="eastAsia"/>
        </w:rPr>
        <w:t xml:space="preserve">OPT-Transport Apps of </w:t>
      </w:r>
      <w:r w:rsidR="00AB62B8">
        <w:rPr>
          <w:rFonts w:hint="eastAsia"/>
        </w:rPr>
        <w:t xml:space="preserve">O3 Orchestrator &amp; Controller suite implements the </w:t>
      </w:r>
      <w:r w:rsidR="00AB62B8">
        <w:t>f</w:t>
      </w:r>
      <w:r w:rsidR="00AB62B8">
        <w:rPr>
          <w:rFonts w:hint="eastAsia"/>
        </w:rPr>
        <w:t xml:space="preserve">ollowing two logic components </w:t>
      </w:r>
      <w:r w:rsidR="00696DEA">
        <w:rPr>
          <w:rFonts w:hint="eastAsia"/>
        </w:rPr>
        <w:t>based on</w:t>
      </w:r>
      <w:r w:rsidR="005C3E35">
        <w:t xml:space="preserve"> the</w:t>
      </w:r>
      <w:r w:rsidR="00696DEA">
        <w:rPr>
          <w:rFonts w:hint="eastAsia"/>
        </w:rPr>
        <w:t xml:space="preserve"> </w:t>
      </w:r>
      <w:r w:rsidR="00AB62B8">
        <w:rPr>
          <w:rFonts w:hint="eastAsia"/>
        </w:rPr>
        <w:t xml:space="preserve">ODENOS framework. </w:t>
      </w:r>
    </w:p>
    <w:p w:rsidR="00376863" w:rsidRPr="00376863" w:rsidRDefault="00376863" w:rsidP="00376863">
      <w:pPr>
        <w:pStyle w:val="4"/>
      </w:pPr>
      <w:r>
        <w:rPr>
          <w:rFonts w:hint="eastAsia"/>
        </w:rPr>
        <w:t>Link Layerizer</w:t>
      </w:r>
    </w:p>
    <w:p w:rsidR="001E4F8E" w:rsidRDefault="001E4F8E" w:rsidP="00376863">
      <w:r>
        <w:rPr>
          <w:rFonts w:hint="eastAsia"/>
        </w:rPr>
        <w:t xml:space="preserve">Link Layerizer is a logic component that abstracts </w:t>
      </w:r>
      <w:r w:rsidR="005C3E35">
        <w:t xml:space="preserve">two </w:t>
      </w:r>
      <w:r w:rsidR="00B71EC0">
        <w:rPr>
          <w:rFonts w:hint="eastAsia"/>
        </w:rPr>
        <w:t>different layers (upper and lower) as one la</w:t>
      </w:r>
      <w:r w:rsidR="00961B20">
        <w:rPr>
          <w:rFonts w:hint="eastAsia"/>
        </w:rPr>
        <w:t xml:space="preserve">yer. </w:t>
      </w:r>
      <w:r w:rsidR="005C3E35">
        <w:t>F</w:t>
      </w:r>
      <w:r w:rsidR="00B71EC0">
        <w:rPr>
          <w:rFonts w:hint="eastAsia"/>
        </w:rPr>
        <w:t>or the optical core network</w:t>
      </w:r>
      <w:r w:rsidR="005C3E35">
        <w:t xml:space="preserve">, </w:t>
      </w:r>
      <w:r w:rsidR="005C3E35">
        <w:rPr>
          <w:rFonts w:hint="eastAsia"/>
        </w:rPr>
        <w:t>Link Layerizer</w:t>
      </w:r>
      <w:r w:rsidR="00B71EC0">
        <w:rPr>
          <w:rFonts w:hint="eastAsia"/>
        </w:rPr>
        <w:t xml:space="preserve"> supports the ODU layer as the upper layer and the OCh layer as the lower layer. As </w:t>
      </w:r>
      <w:r w:rsidR="00990E3A">
        <w:rPr>
          <w:rFonts w:hint="eastAsia"/>
        </w:rPr>
        <w:t>a</w:t>
      </w:r>
      <w:r w:rsidR="00B71EC0">
        <w:rPr>
          <w:rFonts w:hint="eastAsia"/>
        </w:rPr>
        <w:t xml:space="preserve"> result, these two layers are combined as </w:t>
      </w:r>
      <w:r w:rsidR="00696DEA">
        <w:rPr>
          <w:rFonts w:hint="eastAsia"/>
        </w:rPr>
        <w:t>one</w:t>
      </w:r>
      <w:r w:rsidR="00B71EC0">
        <w:rPr>
          <w:rFonts w:hint="eastAsia"/>
        </w:rPr>
        <w:t xml:space="preserve"> </w:t>
      </w:r>
      <w:r w:rsidR="00CA7042">
        <w:t>l</w:t>
      </w:r>
      <w:r w:rsidR="00B71EC0">
        <w:rPr>
          <w:rFonts w:hint="eastAsia"/>
        </w:rPr>
        <w:t>ayerized network.</w:t>
      </w:r>
    </w:p>
    <w:p w:rsidR="00976081" w:rsidRDefault="00693607" w:rsidP="00976081">
      <w:pPr>
        <w:keepNext/>
        <w:jc w:val="center"/>
      </w:pPr>
      <w:r>
        <w:rPr>
          <w:noProof/>
        </w:rPr>
        <w:drawing>
          <wp:inline distT="0" distB="0" distL="0" distR="0">
            <wp:extent cx="2131407" cy="1526540"/>
            <wp:effectExtent l="0" t="0" r="254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113" cy="153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081" w:rsidRDefault="00976081" w:rsidP="00976081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5</w:t>
        </w:r>
      </w:fldSimple>
      <w:r>
        <w:rPr>
          <w:rFonts w:hint="eastAsia"/>
        </w:rPr>
        <w:t xml:space="preserve">　</w:t>
      </w:r>
      <w:r>
        <w:rPr>
          <w:rFonts w:hint="eastAsia"/>
        </w:rPr>
        <w:t>Link</w:t>
      </w:r>
      <w:r w:rsidR="00CA7042">
        <w:t xml:space="preserve"> </w:t>
      </w:r>
      <w:r>
        <w:rPr>
          <w:rFonts w:hint="eastAsia"/>
        </w:rPr>
        <w:t>Layerizer</w:t>
      </w:r>
      <w:r w:rsidR="005C3E35">
        <w:t>.</w:t>
      </w:r>
    </w:p>
    <w:p w:rsidR="00750464" w:rsidRDefault="00750464" w:rsidP="00376863">
      <w:r>
        <w:rPr>
          <w:rFonts w:hint="eastAsia"/>
        </w:rPr>
        <w:t xml:space="preserve">Link Layerizer virtualizes a lower layer flow as the upper layer link. Please see the ODENOS API document </w:t>
      </w:r>
      <w:r w:rsidR="00293E51">
        <w:rPr>
          <w:rFonts w:hint="eastAsia"/>
        </w:rPr>
        <w:t>(</w:t>
      </w:r>
      <w:hyperlink r:id="rId15" w:history="1">
        <w:r w:rsidR="00E83FC8" w:rsidRPr="00EA0CEA">
          <w:rPr>
            <w:rStyle w:val="aff"/>
          </w:rPr>
          <w:t>https://github.com/o3project/odenos/blob/develop/doc/api/LinkLayerizer.md</w:t>
        </w:r>
      </w:hyperlink>
      <w:r w:rsidR="00293E51">
        <w:rPr>
          <w:rFonts w:hint="eastAsia"/>
        </w:rPr>
        <w:t xml:space="preserve">) </w:t>
      </w:r>
      <w:r w:rsidR="005C3E35">
        <w:t>for more</w:t>
      </w:r>
      <w:r w:rsidR="005C3E35">
        <w:rPr>
          <w:rFonts w:hint="eastAsia"/>
        </w:rPr>
        <w:t xml:space="preserve"> </w:t>
      </w:r>
      <w:r>
        <w:rPr>
          <w:rFonts w:hint="eastAsia"/>
        </w:rPr>
        <w:t>detail.</w:t>
      </w:r>
    </w:p>
    <w:p w:rsidR="00976081" w:rsidRPr="00976081" w:rsidRDefault="00976081" w:rsidP="005B7ECA">
      <w:pPr>
        <w:spacing w:after="0" w:line="240" w:lineRule="atLeast"/>
      </w:pPr>
    </w:p>
    <w:p w:rsidR="00DC23A8" w:rsidRDefault="00DC23A8" w:rsidP="00376863">
      <w:pPr>
        <w:pStyle w:val="4"/>
        <w:rPr>
          <w:rFonts w:eastAsia="ＭＳ 明朝"/>
        </w:rPr>
      </w:pPr>
      <w:r>
        <w:rPr>
          <w:rFonts w:hint="eastAsia"/>
        </w:rPr>
        <w:t>OptDriver</w:t>
      </w:r>
    </w:p>
    <w:p w:rsidR="008478B2" w:rsidRDefault="008478B2" w:rsidP="008478B2">
      <w:r>
        <w:rPr>
          <w:rFonts w:hint="eastAsia"/>
        </w:rPr>
        <w:t xml:space="preserve">OptDriver is a logic component that operates when optical NEs are </w:t>
      </w:r>
      <w:r>
        <w:t>controlled</w:t>
      </w:r>
      <w:r>
        <w:rPr>
          <w:rFonts w:hint="eastAsia"/>
        </w:rPr>
        <w:t xml:space="preserve"> by ODENOS and the information of NEs </w:t>
      </w:r>
      <w:r w:rsidR="005C3E35">
        <w:t>is</w:t>
      </w:r>
      <w:r w:rsidR="005C3E35">
        <w:rPr>
          <w:rFonts w:hint="eastAsia"/>
        </w:rPr>
        <w:t xml:space="preserve"> </w:t>
      </w:r>
      <w:r>
        <w:rPr>
          <w:rFonts w:hint="eastAsia"/>
        </w:rPr>
        <w:t>registered.</w:t>
      </w:r>
    </w:p>
    <w:p w:rsidR="008478B2" w:rsidRDefault="008478B2" w:rsidP="008478B2">
      <w:pPr>
        <w:pStyle w:val="af3"/>
        <w:numPr>
          <w:ilvl w:val="0"/>
          <w:numId w:val="45"/>
        </w:numPr>
      </w:pPr>
      <w:r>
        <w:rPr>
          <w:rFonts w:hint="eastAsia"/>
        </w:rPr>
        <w:t xml:space="preserve">OptDriver </w:t>
      </w:r>
      <w:r>
        <w:t>receives</w:t>
      </w:r>
      <w:r>
        <w:rPr>
          <w:rFonts w:hint="eastAsia"/>
        </w:rPr>
        <w:t xml:space="preserve"> events (</w:t>
      </w:r>
      <w:r w:rsidR="00B75A75">
        <w:t>e.g.,</w:t>
      </w:r>
      <w:r>
        <w:rPr>
          <w:rFonts w:hint="eastAsia"/>
        </w:rPr>
        <w:t xml:space="preserve"> triggers of link/flow settings) from ODENOS and passes them</w:t>
      </w:r>
      <w:r w:rsidR="009C6ECB">
        <w:rPr>
          <w:rFonts w:hint="eastAsia"/>
        </w:rPr>
        <w:t xml:space="preserve"> to </w:t>
      </w:r>
      <w:r>
        <w:rPr>
          <w:rFonts w:hint="eastAsia"/>
        </w:rPr>
        <w:t>RM</w:t>
      </w:r>
    </w:p>
    <w:p w:rsidR="00F46D87" w:rsidRDefault="008478B2" w:rsidP="00F46D87">
      <w:pPr>
        <w:pStyle w:val="af3"/>
        <w:numPr>
          <w:ilvl w:val="0"/>
          <w:numId w:val="45"/>
        </w:numPr>
      </w:pPr>
      <w:r>
        <w:rPr>
          <w:rFonts w:hint="eastAsia"/>
        </w:rPr>
        <w:t xml:space="preserve"> OptDriver has a functio</w:t>
      </w:r>
      <w:r w:rsidR="00F46D87">
        <w:rPr>
          <w:rFonts w:hint="eastAsia"/>
        </w:rPr>
        <w:t xml:space="preserve">n that registers optical core information to ODENOS through </w:t>
      </w:r>
      <w:r w:rsidR="00B75A75">
        <w:t xml:space="preserve">the </w:t>
      </w:r>
      <w:r w:rsidR="00F46D87">
        <w:rPr>
          <w:rFonts w:hint="eastAsia"/>
        </w:rPr>
        <w:t>REST interface</w:t>
      </w:r>
    </w:p>
    <w:p w:rsidR="00204AC6" w:rsidRDefault="00204AC6" w:rsidP="005B7ECA">
      <w:pPr>
        <w:spacing w:after="0" w:line="307" w:lineRule="atLeast"/>
      </w:pPr>
    </w:p>
    <w:p w:rsidR="00DC23A8" w:rsidRDefault="00DC23A8" w:rsidP="006978D2">
      <w:pPr>
        <w:pStyle w:val="3"/>
      </w:pPr>
      <w:bookmarkStart w:id="115" w:name="_Toc415133031"/>
      <w:r>
        <w:t>Controller</w:t>
      </w:r>
      <w:r>
        <w:rPr>
          <w:rFonts w:hint="eastAsia"/>
        </w:rPr>
        <w:t xml:space="preserve"> suite</w:t>
      </w:r>
      <w:bookmarkEnd w:id="115"/>
    </w:p>
    <w:p w:rsidR="00016494" w:rsidRDefault="00016494" w:rsidP="00DC23A8">
      <w:r>
        <w:rPr>
          <w:rFonts w:hint="eastAsia"/>
        </w:rPr>
        <w:t xml:space="preserve">Controller suite is a set of logic components that controls each virtual network resource managed </w:t>
      </w:r>
      <w:r w:rsidR="008478B2">
        <w:t xml:space="preserve">under </w:t>
      </w:r>
      <w:r>
        <w:rPr>
          <w:rFonts w:hint="eastAsia"/>
        </w:rPr>
        <w:t xml:space="preserve">the Orchestrator suite. </w:t>
      </w:r>
    </w:p>
    <w:p w:rsidR="00DC23A8" w:rsidRPr="00265295" w:rsidRDefault="00B75A75" w:rsidP="00265295">
      <w:pPr>
        <w:pStyle w:val="4"/>
      </w:pPr>
      <w:r w:rsidDel="00B75A75">
        <w:rPr>
          <w:rFonts w:hint="eastAsia"/>
        </w:rPr>
        <w:t xml:space="preserve"> </w:t>
      </w:r>
      <w:r w:rsidR="004E64FD">
        <w:rPr>
          <w:rFonts w:eastAsia="ＭＳ 明朝" w:hint="eastAsia"/>
        </w:rPr>
        <w:t>Resource manager</w:t>
      </w:r>
      <w:r>
        <w:rPr>
          <w:rFonts w:eastAsia="ＭＳ 明朝"/>
        </w:rPr>
        <w:t xml:space="preserve"> (</w:t>
      </w:r>
      <w:r>
        <w:rPr>
          <w:rFonts w:hint="eastAsia"/>
        </w:rPr>
        <w:t>RM</w:t>
      </w:r>
      <w:r w:rsidR="009C6ECB">
        <w:rPr>
          <w:rFonts w:eastAsia="ＭＳ 明朝" w:hint="eastAsia"/>
        </w:rPr>
        <w:t>)</w:t>
      </w:r>
    </w:p>
    <w:p w:rsidR="00274792" w:rsidRDefault="00274792" w:rsidP="00265295">
      <w:r>
        <w:rPr>
          <w:rFonts w:hint="eastAsia"/>
        </w:rPr>
        <w:t>RM is the Controller suite for the optical core network.</w:t>
      </w:r>
    </w:p>
    <w:p w:rsidR="008478B2" w:rsidRDefault="008478B2" w:rsidP="00902363">
      <w:pPr>
        <w:pStyle w:val="af3"/>
        <w:numPr>
          <w:ilvl w:val="0"/>
          <w:numId w:val="46"/>
        </w:numPr>
      </w:pPr>
      <w:r>
        <w:rPr>
          <w:rFonts w:hint="eastAsia"/>
        </w:rPr>
        <w:t xml:space="preserve">RM decides the control executed to a </w:t>
      </w:r>
      <w:r w:rsidR="00683312">
        <w:t xml:space="preserve">piece of </w:t>
      </w:r>
      <w:r>
        <w:rPr>
          <w:rFonts w:hint="eastAsia"/>
        </w:rPr>
        <w:t xml:space="preserve">physical optical equipment according to the </w:t>
      </w:r>
      <w:r>
        <w:t>notification</w:t>
      </w:r>
      <w:r>
        <w:rPr>
          <w:rFonts w:hint="eastAsia"/>
        </w:rPr>
        <w:t xml:space="preserve"> from OptDriver and</w:t>
      </w:r>
      <w:r w:rsidR="00683312">
        <w:t xml:space="preserve"> then</w:t>
      </w:r>
      <w:r>
        <w:rPr>
          <w:rFonts w:hint="eastAsia"/>
        </w:rPr>
        <w:t xml:space="preserve"> passes </w:t>
      </w:r>
      <w:r w:rsidR="00961B20">
        <w:rPr>
          <w:rFonts w:hint="eastAsia"/>
        </w:rPr>
        <w:t xml:space="preserve">RYU-OE </w:t>
      </w:r>
      <w:r w:rsidR="00683312">
        <w:t xml:space="preserve">the </w:t>
      </w:r>
      <w:r>
        <w:rPr>
          <w:rFonts w:hint="eastAsia"/>
        </w:rPr>
        <w:t>appropriate parameters for control</w:t>
      </w:r>
    </w:p>
    <w:p w:rsidR="008478B2" w:rsidRDefault="008478B2" w:rsidP="00902363">
      <w:pPr>
        <w:pStyle w:val="af3"/>
        <w:numPr>
          <w:ilvl w:val="1"/>
          <w:numId w:val="46"/>
        </w:numPr>
      </w:pPr>
      <w:r>
        <w:rPr>
          <w:rFonts w:hint="eastAsia"/>
        </w:rPr>
        <w:lastRenderedPageBreak/>
        <w:t>OpenFlow 1.3 OTN extension is adopted as a southbound interface</w:t>
      </w:r>
    </w:p>
    <w:p w:rsidR="008478B2" w:rsidRDefault="008478B2" w:rsidP="00902363">
      <w:pPr>
        <w:pStyle w:val="af3"/>
        <w:numPr>
          <w:ilvl w:val="0"/>
          <w:numId w:val="46"/>
        </w:numPr>
      </w:pPr>
      <w:r>
        <w:rPr>
          <w:rFonts w:hint="eastAsia"/>
        </w:rPr>
        <w:t>RM converts the information of</w:t>
      </w:r>
      <w:r w:rsidR="001B6D9A">
        <w:t xml:space="preserve"> the</w:t>
      </w:r>
      <w:r>
        <w:rPr>
          <w:rFonts w:hint="eastAsia"/>
        </w:rPr>
        <w:t xml:space="preserve"> optical core network resources (including link and flow settings)</w:t>
      </w:r>
      <w:r w:rsidR="009C6ECB">
        <w:t xml:space="preserve"> into </w:t>
      </w:r>
      <w:r>
        <w:rPr>
          <w:rFonts w:hint="eastAsia"/>
        </w:rPr>
        <w:t>ODENOS format and sends it to OptDriver.</w:t>
      </w:r>
      <w:r w:rsidDel="00890623">
        <w:rPr>
          <w:rFonts w:hint="eastAsia"/>
        </w:rPr>
        <w:t xml:space="preserve"> </w:t>
      </w:r>
    </w:p>
    <w:p w:rsidR="00E66A8A" w:rsidRDefault="00E718E2" w:rsidP="00967884">
      <w:pPr>
        <w:pStyle w:val="2"/>
      </w:pPr>
      <w:bookmarkStart w:id="116" w:name="_Toc413923290"/>
      <w:bookmarkStart w:id="117" w:name="_Toc413932171"/>
      <w:bookmarkStart w:id="118" w:name="_Toc414002006"/>
      <w:bookmarkStart w:id="119" w:name="_Toc414012505"/>
      <w:bookmarkStart w:id="120" w:name="_Toc413923291"/>
      <w:bookmarkStart w:id="121" w:name="_Toc413932172"/>
      <w:bookmarkStart w:id="122" w:name="_Toc414002007"/>
      <w:bookmarkStart w:id="123" w:name="_Toc414012506"/>
      <w:bookmarkStart w:id="124" w:name="_Toc413923292"/>
      <w:bookmarkStart w:id="125" w:name="_Toc413932173"/>
      <w:bookmarkStart w:id="126" w:name="_Toc414002008"/>
      <w:bookmarkStart w:id="127" w:name="_Toc414012507"/>
      <w:bookmarkStart w:id="128" w:name="_Toc413923293"/>
      <w:bookmarkStart w:id="129" w:name="_Toc413932174"/>
      <w:bookmarkStart w:id="130" w:name="_Toc414002009"/>
      <w:bookmarkStart w:id="131" w:name="_Toc414012508"/>
      <w:bookmarkStart w:id="132" w:name="_Toc413923294"/>
      <w:bookmarkStart w:id="133" w:name="_Toc413932175"/>
      <w:bookmarkStart w:id="134" w:name="_Toc414002010"/>
      <w:bookmarkStart w:id="135" w:name="_Toc414012509"/>
      <w:bookmarkStart w:id="136" w:name="_Toc413923295"/>
      <w:bookmarkStart w:id="137" w:name="_Toc413932176"/>
      <w:bookmarkStart w:id="138" w:name="_Toc414002011"/>
      <w:bookmarkStart w:id="139" w:name="_Toc414012510"/>
      <w:bookmarkStart w:id="140" w:name="_Toc413923296"/>
      <w:bookmarkStart w:id="141" w:name="_Toc413932177"/>
      <w:bookmarkStart w:id="142" w:name="_Toc414002012"/>
      <w:bookmarkStart w:id="143" w:name="_Toc414012511"/>
      <w:bookmarkStart w:id="144" w:name="_Toc415133032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r>
        <w:rPr>
          <w:rFonts w:hint="eastAsia"/>
        </w:rPr>
        <w:t>URL</w:t>
      </w:r>
      <w:bookmarkEnd w:id="144"/>
      <w:r>
        <w:rPr>
          <w:rFonts w:hint="eastAsia"/>
        </w:rPr>
        <w:t xml:space="preserve"> </w:t>
      </w:r>
    </w:p>
    <w:p w:rsidR="005E68EB" w:rsidRDefault="00505C63" w:rsidP="00FF730D">
      <w:hyperlink r:id="rId16" w:history="1">
        <w:r w:rsidR="005E68EB" w:rsidRPr="00902363">
          <w:rPr>
            <w:rStyle w:val="aff"/>
          </w:rPr>
          <w:t>https://github.com/o3project/</w:t>
        </w:r>
        <w:r w:rsidR="005E68EB" w:rsidRPr="000C6CF6">
          <w:rPr>
            <w:rStyle w:val="aff"/>
          </w:rPr>
          <w:t>ocnrm</w:t>
        </w:r>
      </w:hyperlink>
    </w:p>
    <w:p w:rsidR="00FF730D" w:rsidRDefault="00E718E2" w:rsidP="00FF730D">
      <w:pPr>
        <w:pStyle w:val="2"/>
      </w:pPr>
      <w:bookmarkStart w:id="145" w:name="_Toc413914532"/>
      <w:bookmarkStart w:id="146" w:name="_Toc413923298"/>
      <w:bookmarkStart w:id="147" w:name="_Toc413932179"/>
      <w:bookmarkStart w:id="148" w:name="_Toc414002014"/>
      <w:bookmarkStart w:id="149" w:name="_Toc414012513"/>
      <w:bookmarkStart w:id="150" w:name="_Toc413914533"/>
      <w:bookmarkStart w:id="151" w:name="_Toc413923299"/>
      <w:bookmarkStart w:id="152" w:name="_Toc413932180"/>
      <w:bookmarkStart w:id="153" w:name="_Toc414002015"/>
      <w:bookmarkStart w:id="154" w:name="_Toc414012514"/>
      <w:bookmarkStart w:id="155" w:name="_Toc415133033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r>
        <w:rPr>
          <w:rFonts w:hint="eastAsia"/>
        </w:rPr>
        <w:t>Environment</w:t>
      </w:r>
      <w:bookmarkEnd w:id="155"/>
      <w:r>
        <w:rPr>
          <w:rFonts w:hint="eastAsia"/>
        </w:rPr>
        <w:t xml:space="preserve"> </w:t>
      </w:r>
    </w:p>
    <w:p w:rsidR="005B7ECA" w:rsidRDefault="001F3D08" w:rsidP="005B7ECA">
      <w:pPr>
        <w:spacing w:after="0"/>
      </w:pPr>
      <w:r w:rsidRPr="00096F10">
        <w:t xml:space="preserve">Operation is </w:t>
      </w:r>
      <w:r w:rsidR="000B27CC">
        <w:t>validated</w:t>
      </w:r>
      <w:r w:rsidRPr="00096F10">
        <w:t xml:space="preserve"> in the following environments.</w:t>
      </w:r>
      <w:r w:rsidR="005B7ECA" w:rsidRPr="005B7ECA">
        <w:t xml:space="preserve"> </w:t>
      </w:r>
    </w:p>
    <w:p w:rsidR="005B7ECA" w:rsidRDefault="00CF01F7" w:rsidP="005B7ECA">
      <w:pPr>
        <w:spacing w:after="0"/>
      </w:pPr>
      <w:r w:rsidRPr="00CF01F7">
        <w:rPr>
          <w:rFonts w:hint="eastAsia"/>
        </w:rPr>
        <w:t>OS</w:t>
      </w:r>
      <w:r w:rsidR="00683312">
        <w:t xml:space="preserve">: </w:t>
      </w:r>
      <w:r w:rsidRPr="00CF01F7">
        <w:rPr>
          <w:rFonts w:hint="eastAsia"/>
        </w:rPr>
        <w:t>Ubuntu 12.04.3</w:t>
      </w:r>
      <w:r w:rsidR="001B6D9A">
        <w:t xml:space="preserve"> </w:t>
      </w:r>
      <w:r>
        <w:rPr>
          <w:rFonts w:hint="eastAsia"/>
        </w:rPr>
        <w:t>(x64)</w:t>
      </w:r>
      <w:r w:rsidR="005B7ECA" w:rsidRPr="005B7ECA">
        <w:t xml:space="preserve"> </w:t>
      </w:r>
    </w:p>
    <w:p w:rsidR="00CF01F7" w:rsidRDefault="0097684E" w:rsidP="005B7ECA">
      <w:pPr>
        <w:spacing w:after="0"/>
      </w:pPr>
      <w:r>
        <w:t>M</w:t>
      </w:r>
      <w:r w:rsidR="007759F9">
        <w:rPr>
          <w:rFonts w:hint="eastAsia"/>
        </w:rPr>
        <w:t xml:space="preserve">emory: </w:t>
      </w:r>
      <w:r w:rsidR="005F26A9">
        <w:t>1</w:t>
      </w:r>
      <w:r w:rsidR="00CF01F7">
        <w:rPr>
          <w:rFonts w:hint="eastAsia"/>
        </w:rPr>
        <w:t>GB</w:t>
      </w:r>
      <w:r w:rsidR="005F26A9">
        <w:t xml:space="preserve"> (without ODENOS)</w:t>
      </w:r>
    </w:p>
    <w:p w:rsidR="00D57CA9" w:rsidRDefault="0097684E" w:rsidP="005B7ECA">
      <w:pPr>
        <w:spacing w:after="0"/>
      </w:pPr>
      <w:r>
        <w:t>M</w:t>
      </w:r>
      <w:r w:rsidR="007759F9">
        <w:rPr>
          <w:rFonts w:hint="eastAsia"/>
        </w:rPr>
        <w:t xml:space="preserve">iddleware: </w:t>
      </w:r>
      <w:r w:rsidR="00CC5AAC">
        <w:rPr>
          <w:rFonts w:hint="eastAsia"/>
        </w:rPr>
        <w:t>Java 7</w:t>
      </w:r>
      <w:r w:rsidR="007759F9">
        <w:rPr>
          <w:rFonts w:hint="eastAsia"/>
        </w:rPr>
        <w:t xml:space="preserve"> and later, </w:t>
      </w:r>
      <w:r w:rsidR="00D62AA8">
        <w:rPr>
          <w:rFonts w:hint="eastAsia"/>
        </w:rPr>
        <w:t>Maven</w:t>
      </w:r>
      <w:r w:rsidR="00724013">
        <w:t>2</w:t>
      </w:r>
    </w:p>
    <w:p w:rsidR="005E68EB" w:rsidRPr="00CF01F7" w:rsidRDefault="005E68EB" w:rsidP="005B7ECA">
      <w:pPr>
        <w:spacing w:after="0"/>
      </w:pPr>
      <w:r>
        <w:t>ODENOS 1.0.0 is required</w:t>
      </w:r>
    </w:p>
    <w:p w:rsidR="00FF730D" w:rsidRDefault="00087320" w:rsidP="00FF730D">
      <w:pPr>
        <w:pStyle w:val="2"/>
      </w:pPr>
      <w:bookmarkStart w:id="156" w:name="_Toc415133034"/>
      <w:r>
        <w:t>Build</w:t>
      </w:r>
      <w:bookmarkEnd w:id="156"/>
      <w:r w:rsidR="00A8144B">
        <w:rPr>
          <w:rFonts w:hint="eastAsia"/>
        </w:rPr>
        <w:t xml:space="preserve"> </w:t>
      </w:r>
    </w:p>
    <w:p w:rsidR="004B36AA" w:rsidRDefault="00A8144B" w:rsidP="005F26A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4B36AA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cd ~</w:t>
      </w:r>
    </w:p>
    <w:p w:rsidR="004B36AA" w:rsidRPr="004B36AA" w:rsidRDefault="004B36AA" w:rsidP="005F26A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git clone </w:t>
      </w:r>
      <w:r w:rsidRPr="004B36AA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https://github.com/o3project/ocnrm.git</w:t>
      </w:r>
    </w:p>
    <w:p w:rsidR="00A8144B" w:rsidRPr="00A8144B" w:rsidRDefault="004B36AA" w:rsidP="005F26A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A8144B"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bash ./bu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i</w:t>
      </w:r>
      <w:r w:rsidR="00A8144B"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ld.sh</w:t>
      </w:r>
    </w:p>
    <w:p w:rsid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$ tar xvfz</w:t>
      </w:r>
      <w:r w:rsidR="00BF3C5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./target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/ocnrm-1.0.0-bin.tar.gz</w:t>
      </w:r>
      <w:r w:rsidR="00BF3C5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–C </w:t>
      </w:r>
      <w:r w:rsidR="0072401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~/</w:t>
      </w:r>
    </w:p>
    <w:p w:rsidR="00BF3C53" w:rsidRDefault="00BF3C53" w:rsidP="005B7ECA">
      <w:pPr>
        <w:spacing w:after="0" w:line="307" w:lineRule="atLeast"/>
      </w:pPr>
    </w:p>
    <w:p w:rsidR="00562AD4" w:rsidRDefault="00562AD4" w:rsidP="00562AD4">
      <w:r>
        <w:t xml:space="preserve">You can choose your </w:t>
      </w:r>
      <w:r w:rsidR="001B6D9A">
        <w:t xml:space="preserve">own </w:t>
      </w:r>
      <w:r>
        <w:t>install directory instead of ~/.</w:t>
      </w:r>
    </w:p>
    <w:p w:rsidR="00087320" w:rsidRDefault="00087320" w:rsidP="00087320">
      <w:pPr>
        <w:pStyle w:val="2"/>
      </w:pPr>
      <w:bookmarkStart w:id="157" w:name="_Toc415133035"/>
      <w:r>
        <w:t>Configuration</w:t>
      </w:r>
      <w:bookmarkEnd w:id="157"/>
    </w:p>
    <w:p w:rsidR="008C38A0" w:rsidRDefault="00BF3C53" w:rsidP="00920E35">
      <w:r>
        <w:rPr>
          <w:rFonts w:hint="eastAsia"/>
        </w:rPr>
        <w:t>Edit OCNRM.properties.</w:t>
      </w:r>
      <w:r w:rsidR="008C38A0">
        <w:t xml:space="preserve"> In this document, parameters such as IP address/Port number in sampl</w:t>
      </w:r>
      <w:r>
        <w:t xml:space="preserve">e </w:t>
      </w:r>
      <w:r w:rsidR="003B789C">
        <w:t>settings (see</w:t>
      </w:r>
      <w:r w:rsidR="0097684E">
        <w:t xml:space="preserve"> </w:t>
      </w:r>
      <w:r w:rsidR="00C340FC">
        <w:fldChar w:fldCharType="begin"/>
      </w:r>
      <w:r w:rsidR="0097684E">
        <w:instrText xml:space="preserve"> REF _Ref413855549 \h </w:instrText>
      </w:r>
      <w:r w:rsidR="00C340FC">
        <w:fldChar w:fldCharType="separate"/>
      </w:r>
      <w:r w:rsidR="007A7646">
        <w:t xml:space="preserve">Figure </w:t>
      </w:r>
      <w:r w:rsidR="007A7646">
        <w:rPr>
          <w:noProof/>
        </w:rPr>
        <w:t>3</w:t>
      </w:r>
      <w:r w:rsidR="00C340FC">
        <w:fldChar w:fldCharType="end"/>
      </w:r>
      <w:r w:rsidR="003B789C">
        <w:t>)</w:t>
      </w:r>
      <w:r w:rsidR="008C38A0">
        <w:t xml:space="preserve"> are used</w:t>
      </w:r>
      <w:r w:rsidR="003B789C">
        <w:t>, for example</w:t>
      </w:r>
      <w:r w:rsidR="008C38A0">
        <w:t>.</w:t>
      </w:r>
    </w:p>
    <w:p w:rsidR="00E83FC8" w:rsidRDefault="00E83FC8" w:rsidP="005B7ECA">
      <w:pPr>
        <w:spacing w:after="0" w:line="307" w:lineRule="atLeast"/>
      </w:pP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vi </w:t>
      </w:r>
      <w:r w:rsidR="00B079C3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~</w:t>
      </w:r>
      <w:r w:rsidR="006A47E2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/</w:t>
      </w:r>
      <w:r w:rsidR="006A47E2"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ocnrm-1.0.0-bin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/OCNRM.properties</w:t>
      </w:r>
    </w:p>
    <w:p w:rsidR="003B789C" w:rsidRDefault="003B789C" w:rsidP="005B7ECA">
      <w:pPr>
        <w:spacing w:after="0" w:line="307" w:lineRule="atLeast"/>
      </w:pPr>
    </w:p>
    <w:p w:rsidR="00A8144B" w:rsidRPr="00920E35" w:rsidRDefault="003B789C" w:rsidP="00FF730D">
      <w:pPr>
        <w:rPr>
          <w:rFonts w:cs="Helvetica"/>
          <w:color w:val="333333"/>
          <w:shd w:val="clear" w:color="auto" w:fill="FFFFFF"/>
        </w:rPr>
      </w:pPr>
      <w:r>
        <w:rPr>
          <w:rFonts w:cs="Helvetica"/>
          <w:color w:val="333333"/>
          <w:shd w:val="clear" w:color="auto" w:fill="FFFFFF"/>
        </w:rPr>
        <w:t>Set redis-server</w:t>
      </w:r>
      <w:r w:rsidR="00BA0D60">
        <w:rPr>
          <w:rFonts w:cs="Helvetica"/>
          <w:color w:val="333333"/>
          <w:shd w:val="clear" w:color="auto" w:fill="FFFFFF"/>
        </w:rPr>
        <w:t>’s host &amp; port.</w:t>
      </w:r>
    </w:p>
    <w:p w:rsidR="00A8144B" w:rsidRDefault="00A8144B" w:rsidP="00A8144B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DISPATCHER_HOST=</w:t>
      </w:r>
      <w:r w:rsidR="005F26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127.0.0.1</w:t>
      </w:r>
    </w:p>
    <w:p w:rsidR="00A8144B" w:rsidRDefault="00A8144B" w:rsidP="00A8144B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DISPATCHER_PORT=6379</w:t>
      </w:r>
    </w:p>
    <w:p w:rsidR="00A8144B" w:rsidRDefault="00A8144B" w:rsidP="005B7ECA">
      <w:pPr>
        <w:spacing w:after="0" w:line="307" w:lineRule="atLeast"/>
      </w:pPr>
    </w:p>
    <w:p w:rsidR="00A8144B" w:rsidRPr="00A8144B" w:rsidRDefault="00C3709B" w:rsidP="00A8144B">
      <w:pPr>
        <w:spacing w:after="240" w:line="307" w:lineRule="atLeast"/>
        <w:rPr>
          <w:rFonts w:eastAsia="ＭＳ Ｐゴシック" w:cs="Helvetica"/>
          <w:color w:val="333333"/>
        </w:rPr>
      </w:pPr>
      <w:r>
        <w:rPr>
          <w:rFonts w:eastAsia="ＭＳ Ｐゴシック" w:cs="Helvetica"/>
          <w:color w:val="333333"/>
        </w:rPr>
        <w:t>S</w:t>
      </w:r>
      <w:r w:rsidR="003B789C">
        <w:rPr>
          <w:rFonts w:eastAsia="ＭＳ Ｐゴシック" w:cs="Helvetica"/>
          <w:color w:val="333333"/>
        </w:rPr>
        <w:t>et pseudoMF</w:t>
      </w:r>
      <w:r w:rsidR="00BA0D60">
        <w:rPr>
          <w:rFonts w:eastAsia="ＭＳ Ｐゴシック" w:cs="Helvetica"/>
          <w:color w:val="333333"/>
        </w:rPr>
        <w:t>’s</w:t>
      </w:r>
      <w:r w:rsidR="00724013">
        <w:rPr>
          <w:rFonts w:eastAsia="ＭＳ Ｐゴシック" w:cs="Helvetica"/>
          <w:color w:val="333333"/>
        </w:rPr>
        <w:t xml:space="preserve"> REST</w:t>
      </w:r>
      <w:r w:rsidR="00BA0D60">
        <w:rPr>
          <w:rFonts w:eastAsia="ＭＳ Ｐゴシック" w:cs="Helvetica"/>
          <w:color w:val="333333"/>
        </w:rPr>
        <w:t xml:space="preserve"> access points</w:t>
      </w:r>
      <w:r w:rsidR="003B789C">
        <w:rPr>
          <w:rFonts w:eastAsia="ＭＳ Ｐゴシック" w:cs="Helvetica"/>
          <w:color w:val="333333"/>
        </w:rPr>
        <w:t>.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REQUEST_ODU_FLOW_URL=http://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:80/DEMO/Generate/L1Path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REQUEST_OCH_REPLACEMENT_PIECE_URL=http://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:80/DEMO/ID/L0Request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REQUEST_ODU_REPLACEMENT_PIECE_URL=http://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:80/DEMO/ID/L1Request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DELETE_ODU_FLOW_URL=http://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:80/DEMO/Delete/L1Path</w:t>
      </w:r>
    </w:p>
    <w:p w:rsidR="005B7ECA" w:rsidRDefault="005B7ECA" w:rsidP="005B7ECA">
      <w:pPr>
        <w:spacing w:after="0" w:line="307" w:lineRule="atLeast"/>
        <w:rPr>
          <w:rFonts w:eastAsia="ＭＳ Ｐゴシック" w:cs="Helvetica"/>
          <w:color w:val="333333"/>
        </w:rPr>
      </w:pPr>
    </w:p>
    <w:p w:rsidR="00A8144B" w:rsidRPr="00A8144B" w:rsidRDefault="001B6D9A" w:rsidP="00A8144B">
      <w:pPr>
        <w:spacing w:after="240" w:line="307" w:lineRule="atLeast"/>
        <w:rPr>
          <w:rFonts w:eastAsia="ＭＳ Ｐゴシック" w:cs="Helvetica"/>
          <w:color w:val="333333"/>
        </w:rPr>
      </w:pPr>
      <w:r>
        <w:rPr>
          <w:rFonts w:eastAsia="ＭＳ Ｐゴシック" w:cs="Helvetica"/>
          <w:color w:val="333333"/>
        </w:rPr>
        <w:t>S</w:t>
      </w:r>
      <w:r w:rsidR="00BA0D60">
        <w:rPr>
          <w:rFonts w:eastAsia="ＭＳ Ｐゴシック" w:cs="Helvetica"/>
          <w:color w:val="333333"/>
        </w:rPr>
        <w:t xml:space="preserve">et </w:t>
      </w:r>
      <w:r w:rsidR="00C3709B">
        <w:rPr>
          <w:rFonts w:eastAsia="ＭＳ Ｐゴシック" w:cs="Helvetica"/>
          <w:color w:val="333333"/>
        </w:rPr>
        <w:t>RYU-OE</w:t>
      </w:r>
      <w:r w:rsidR="00BA0D60">
        <w:rPr>
          <w:rFonts w:eastAsia="ＭＳ Ｐゴシック" w:cs="Helvetica"/>
          <w:color w:val="333333"/>
        </w:rPr>
        <w:t xml:space="preserve">’s </w:t>
      </w:r>
      <w:r w:rsidR="006A47E2">
        <w:rPr>
          <w:rFonts w:eastAsia="ＭＳ Ｐゴシック" w:cs="Helvetica"/>
          <w:color w:val="333333"/>
        </w:rPr>
        <w:t xml:space="preserve">REST </w:t>
      </w:r>
      <w:r w:rsidR="00BA0D60">
        <w:rPr>
          <w:rFonts w:eastAsia="ＭＳ Ｐゴシック" w:cs="Helvetica"/>
          <w:color w:val="333333"/>
        </w:rPr>
        <w:t>access point</w:t>
      </w:r>
      <w:r w:rsidR="0097684E">
        <w:rPr>
          <w:rFonts w:eastAsia="ＭＳ Ｐゴシック" w:cs="Helvetica"/>
          <w:color w:val="333333"/>
        </w:rPr>
        <w:t>.</w:t>
      </w:r>
    </w:p>
    <w:p w:rsidR="00A8144B" w:rsidRPr="00A8144B" w:rsidRDefault="00A8144B" w:rsidP="00A8144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 OFCTL_SEND_URL=http://</w:t>
      </w:r>
      <w:r w:rsidR="005F26A9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127.0.0.1</w:t>
      </w: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:8080/stats/flowentry</w:t>
      </w:r>
    </w:p>
    <w:p w:rsidR="00A44AF5" w:rsidRDefault="008A365D" w:rsidP="00A44AF5">
      <w:pPr>
        <w:pStyle w:val="2"/>
      </w:pPr>
      <w:bookmarkStart w:id="158" w:name="_Toc415133036"/>
      <w:r>
        <w:rPr>
          <w:rFonts w:hint="eastAsia"/>
        </w:rPr>
        <w:lastRenderedPageBreak/>
        <w:t>Start and Stop</w:t>
      </w:r>
      <w:bookmarkEnd w:id="158"/>
      <w:r>
        <w:rPr>
          <w:rFonts w:hint="eastAsia"/>
        </w:rPr>
        <w:t xml:space="preserve"> </w:t>
      </w:r>
    </w:p>
    <w:p w:rsidR="00CF01F7" w:rsidRDefault="00A8144B" w:rsidP="00A44AF5">
      <w:r>
        <w:rPr>
          <w:rFonts w:hint="eastAsia"/>
        </w:rPr>
        <w:t>Starting OCNRM</w:t>
      </w:r>
      <w:r w:rsidR="0003455F">
        <w:t>.</w:t>
      </w:r>
    </w:p>
    <w:p w:rsidR="00A8144B" w:rsidRDefault="00A8144B" w:rsidP="00A8144B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724013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97684E" w:rsidRPr="00A8144B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ocnrm-1.0.0-bin</w:t>
      </w:r>
      <w:r w:rsidR="0097684E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ocnrm_mn -s</w:t>
      </w:r>
    </w:p>
    <w:p w:rsidR="005B7ECA" w:rsidRPr="005B7ECA" w:rsidRDefault="005B7ECA" w:rsidP="005B7ECA">
      <w:pPr>
        <w:spacing w:after="0"/>
        <w:rPr>
          <w:sz w:val="21"/>
        </w:rPr>
      </w:pPr>
    </w:p>
    <w:p w:rsidR="00CC5AAC" w:rsidRDefault="00A8144B" w:rsidP="00CC5AAC">
      <w:r>
        <w:t>Stopping OCNRM</w:t>
      </w:r>
      <w:r w:rsidR="0003455F">
        <w:t>.</w:t>
      </w:r>
    </w:p>
    <w:p w:rsidR="00CC0D99" w:rsidRDefault="00A8144B" w:rsidP="00A8144B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724013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97684E" w:rsidRPr="00A8144B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ocnrm-1.0.0-bin</w:t>
      </w:r>
      <w:r w:rsidR="0097684E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ocnrm_mn </w:t>
      </w:r>
      <w:r w:rsidR="00CC0D9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q</w:t>
      </w:r>
    </w:p>
    <w:p w:rsidR="00CC0D99" w:rsidRDefault="00CC0D99">
      <w:pP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br w:type="page"/>
      </w:r>
    </w:p>
    <w:p w:rsidR="003C76BB" w:rsidRDefault="008A365D" w:rsidP="007A1640">
      <w:pPr>
        <w:pStyle w:val="1"/>
      </w:pPr>
      <w:bookmarkStart w:id="159" w:name="_Toc413914538"/>
      <w:bookmarkStart w:id="160" w:name="_Toc413923304"/>
      <w:bookmarkStart w:id="161" w:name="_Toc413932185"/>
      <w:bookmarkStart w:id="162" w:name="_Toc414002020"/>
      <w:bookmarkStart w:id="163" w:name="_Toc414012519"/>
      <w:bookmarkStart w:id="164" w:name="_Toc413914539"/>
      <w:bookmarkStart w:id="165" w:name="_Toc413923305"/>
      <w:bookmarkStart w:id="166" w:name="_Toc413932186"/>
      <w:bookmarkStart w:id="167" w:name="_Toc414002021"/>
      <w:bookmarkStart w:id="168" w:name="_Toc414012520"/>
      <w:bookmarkStart w:id="169" w:name="_Toc415133037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r>
        <w:rPr>
          <w:rFonts w:hint="eastAsia"/>
        </w:rPr>
        <w:lastRenderedPageBreak/>
        <w:t xml:space="preserve">Attached Software </w:t>
      </w:r>
      <w:r w:rsidR="00E83FC8">
        <w:rPr>
          <w:rFonts w:hint="eastAsia"/>
        </w:rPr>
        <w:t>(</w:t>
      </w:r>
      <w:r w:rsidR="007A1640">
        <w:rPr>
          <w:rFonts w:hint="eastAsia"/>
        </w:rPr>
        <w:t>PseudoMF</w:t>
      </w:r>
      <w:r w:rsidR="0022466B">
        <w:rPr>
          <w:rFonts w:hint="eastAsia"/>
        </w:rPr>
        <w:t xml:space="preserve">, RYU-OE, </w:t>
      </w:r>
      <w:r w:rsidR="003C76BB">
        <w:rPr>
          <w:rFonts w:hint="eastAsia"/>
        </w:rPr>
        <w:t>Dummy</w:t>
      </w:r>
      <w:r w:rsidR="003C76BB">
        <w:t>Opt</w:t>
      </w:r>
      <w:r w:rsidR="003C76BB">
        <w:rPr>
          <w:rFonts w:hint="eastAsia"/>
        </w:rPr>
        <w:t>Node</w:t>
      </w:r>
      <w:r w:rsidR="00E177D8">
        <w:rPr>
          <w:rFonts w:hint="eastAsia"/>
        </w:rPr>
        <w:t>）</w:t>
      </w:r>
      <w:bookmarkEnd w:id="169"/>
    </w:p>
    <w:p w:rsidR="00E177D8" w:rsidRDefault="007A1640" w:rsidP="00E177D8">
      <w:pPr>
        <w:pStyle w:val="2"/>
      </w:pPr>
      <w:bookmarkStart w:id="170" w:name="_Toc415133038"/>
      <w:r>
        <w:t>PseudoManagementFunctions</w:t>
      </w:r>
      <w:r>
        <w:t>（</w:t>
      </w:r>
      <w:r>
        <w:rPr>
          <w:rFonts w:hint="eastAsia"/>
        </w:rPr>
        <w:t>PseudoMF</w:t>
      </w:r>
      <w:r>
        <w:t>）</w:t>
      </w:r>
      <w:bookmarkEnd w:id="170"/>
    </w:p>
    <w:p w:rsidR="00E177D8" w:rsidRPr="009C0ECA" w:rsidRDefault="00920E35" w:rsidP="006978D2">
      <w:pPr>
        <w:pStyle w:val="3"/>
      </w:pPr>
      <w:bookmarkStart w:id="171" w:name="_Toc415133039"/>
      <w:r>
        <w:t>What</w:t>
      </w:r>
      <w:r w:rsidR="001B6D9A">
        <w:t xml:space="preserve"> Is </w:t>
      </w:r>
      <w:r>
        <w:t>PseudoMF</w:t>
      </w:r>
      <w:bookmarkEnd w:id="171"/>
    </w:p>
    <w:p w:rsidR="008A365D" w:rsidRPr="00920E35" w:rsidRDefault="008A365D" w:rsidP="008A365D">
      <w:pPr>
        <w:rPr>
          <w:rFonts w:eastAsia="ＭＳ 明朝"/>
        </w:rPr>
      </w:pPr>
      <w:r w:rsidRPr="00920E35">
        <w:rPr>
          <w:rFonts w:eastAsia="ＭＳ 明朝"/>
        </w:rPr>
        <w:t>PseudoMF</w:t>
      </w:r>
      <w:r w:rsidR="007929D7">
        <w:rPr>
          <w:rFonts w:eastAsia="ＭＳ 明朝"/>
        </w:rPr>
        <w:t xml:space="preserve"> </w:t>
      </w:r>
      <w:r w:rsidRPr="00920E35">
        <w:rPr>
          <w:rFonts w:eastAsia="ＭＳ 明朝"/>
        </w:rPr>
        <w:t>is a software</w:t>
      </w:r>
      <w:r w:rsidR="001B6D9A">
        <w:rPr>
          <w:rFonts w:eastAsia="ＭＳ 明朝"/>
        </w:rPr>
        <w:t xml:space="preserve"> application</w:t>
      </w:r>
      <w:r w:rsidRPr="00920E35">
        <w:rPr>
          <w:rFonts w:eastAsia="ＭＳ 明朝"/>
        </w:rPr>
        <w:t xml:space="preserve"> </w:t>
      </w:r>
      <w:r w:rsidR="001B6D9A">
        <w:rPr>
          <w:rFonts w:eastAsia="ＭＳ 明朝"/>
        </w:rPr>
        <w:t>that</w:t>
      </w:r>
      <w:r w:rsidR="001B6D9A" w:rsidRPr="00920E35">
        <w:rPr>
          <w:rFonts w:eastAsia="ＭＳ 明朝"/>
        </w:rPr>
        <w:t xml:space="preserve"> </w:t>
      </w:r>
      <w:r w:rsidR="001B6D9A">
        <w:rPr>
          <w:rFonts w:eastAsia="ＭＳ 明朝"/>
        </w:rPr>
        <w:t>takes the place</w:t>
      </w:r>
      <w:r w:rsidRPr="00920E35">
        <w:rPr>
          <w:rFonts w:eastAsia="ＭＳ 明朝"/>
        </w:rPr>
        <w:t xml:space="preserve"> of physical network elements manage</w:t>
      </w:r>
      <w:r w:rsidR="00AE2682">
        <w:rPr>
          <w:rFonts w:eastAsia="ＭＳ 明朝" w:hint="eastAsia"/>
        </w:rPr>
        <w:t>ment system (EMS)</w:t>
      </w:r>
      <w:r w:rsidR="001B6D9A">
        <w:rPr>
          <w:rFonts w:eastAsia="ＭＳ 明朝"/>
        </w:rPr>
        <w:t xml:space="preserve"> and</w:t>
      </w:r>
      <w:r w:rsidRPr="00920E35">
        <w:rPr>
          <w:rFonts w:eastAsia="ＭＳ 明朝"/>
        </w:rPr>
        <w:t xml:space="preserve"> path computation elements</w:t>
      </w:r>
      <w:r w:rsidR="00AE2682">
        <w:rPr>
          <w:rFonts w:eastAsia="ＭＳ 明朝" w:hint="eastAsia"/>
        </w:rPr>
        <w:t xml:space="preserve"> (PCE)</w:t>
      </w:r>
      <w:r w:rsidRPr="00920E35">
        <w:rPr>
          <w:rFonts w:eastAsia="ＭＳ 明朝"/>
        </w:rPr>
        <w:t>.</w:t>
      </w:r>
    </w:p>
    <w:p w:rsidR="008A365D" w:rsidRDefault="008A365D" w:rsidP="008A365D">
      <w:pPr>
        <w:rPr>
          <w:rFonts w:eastAsia="ＭＳ 明朝"/>
        </w:rPr>
      </w:pPr>
      <w:r w:rsidRPr="00920E35">
        <w:rPr>
          <w:rFonts w:eastAsia="ＭＳ 明朝"/>
        </w:rPr>
        <w:t>PseudoMF provides optical core network resources information to OCNRM, ID mapping information between OpenFlow and internal ID (</w:t>
      </w:r>
      <w:r w:rsidR="001B6D9A">
        <w:rPr>
          <w:rFonts w:eastAsia="ＭＳ 明朝"/>
        </w:rPr>
        <w:t>which</w:t>
      </w:r>
      <w:r w:rsidR="001B6D9A" w:rsidRPr="00920E35">
        <w:rPr>
          <w:rFonts w:eastAsia="ＭＳ 明朝"/>
        </w:rPr>
        <w:t xml:space="preserve"> </w:t>
      </w:r>
      <w:r w:rsidRPr="00920E35">
        <w:rPr>
          <w:rFonts w:eastAsia="ＭＳ 明朝"/>
        </w:rPr>
        <w:t xml:space="preserve">we call Information Model ID), </w:t>
      </w:r>
      <w:r w:rsidR="001B6D9A">
        <w:rPr>
          <w:rFonts w:eastAsia="ＭＳ 明朝"/>
        </w:rPr>
        <w:t xml:space="preserve">and </w:t>
      </w:r>
      <w:r w:rsidRPr="00920E35">
        <w:rPr>
          <w:rFonts w:eastAsia="ＭＳ 明朝"/>
        </w:rPr>
        <w:t>route information for new resource creation.</w:t>
      </w:r>
    </w:p>
    <w:p w:rsidR="008A365D" w:rsidRDefault="008A365D" w:rsidP="00902363">
      <w:pPr>
        <w:pStyle w:val="af3"/>
        <w:numPr>
          <w:ilvl w:val="0"/>
          <w:numId w:val="47"/>
        </w:numPr>
        <w:rPr>
          <w:rFonts w:eastAsia="ＭＳ 明朝"/>
        </w:rPr>
      </w:pPr>
      <w:r>
        <w:rPr>
          <w:rFonts w:eastAsia="ＭＳ 明朝" w:hint="eastAsia"/>
        </w:rPr>
        <w:t>Initial information registration function to ODENOS</w:t>
      </w:r>
      <w:r w:rsidR="009C6ECB">
        <w:rPr>
          <w:rFonts w:eastAsia="ＭＳ 明朝"/>
        </w:rPr>
        <w:t xml:space="preserve"> via OCNRM</w:t>
      </w:r>
    </w:p>
    <w:p w:rsidR="008A365D" w:rsidRDefault="008A365D" w:rsidP="00902363">
      <w:pPr>
        <w:pStyle w:val="af3"/>
        <w:numPr>
          <w:ilvl w:val="0"/>
          <w:numId w:val="47"/>
        </w:numPr>
        <w:rPr>
          <w:rFonts w:eastAsia="ＭＳ 明朝"/>
        </w:rPr>
      </w:pPr>
      <w:r w:rsidRPr="008A365D">
        <w:rPr>
          <w:rFonts w:eastAsia="ＭＳ 明朝"/>
        </w:rPr>
        <w:t xml:space="preserve">Simple route </w:t>
      </w:r>
      <w:r w:rsidR="00190384">
        <w:rPr>
          <w:rFonts w:eastAsia="ＭＳ 明朝"/>
        </w:rPr>
        <w:t>determination</w:t>
      </w:r>
      <w:r w:rsidRPr="008A365D">
        <w:rPr>
          <w:rFonts w:eastAsia="ＭＳ 明朝"/>
        </w:rPr>
        <w:t xml:space="preserve"> function</w:t>
      </w:r>
    </w:p>
    <w:p w:rsidR="008A365D" w:rsidRPr="00902363" w:rsidRDefault="008A365D" w:rsidP="00902363">
      <w:pPr>
        <w:pStyle w:val="af3"/>
        <w:numPr>
          <w:ilvl w:val="0"/>
          <w:numId w:val="47"/>
        </w:numPr>
        <w:rPr>
          <w:rFonts w:eastAsia="ＭＳ 明朝"/>
        </w:rPr>
      </w:pPr>
      <w:r>
        <w:rPr>
          <w:rFonts w:eastAsia="ＭＳ 明朝" w:hint="eastAsia"/>
        </w:rPr>
        <w:t xml:space="preserve">ODENOS/OpenFlow </w:t>
      </w:r>
      <w:r w:rsidRPr="008A365D">
        <w:rPr>
          <w:rFonts w:eastAsia="ＭＳ 明朝"/>
        </w:rPr>
        <w:t>Parameter conversion function</w:t>
      </w:r>
    </w:p>
    <w:p w:rsidR="003F019D" w:rsidRPr="002367E7" w:rsidRDefault="003F019D" w:rsidP="005B7ECA">
      <w:pPr>
        <w:spacing w:after="0" w:line="240" w:lineRule="atLeast"/>
        <w:rPr>
          <w:rFonts w:eastAsia="ＭＳ 明朝"/>
        </w:rPr>
      </w:pPr>
    </w:p>
    <w:p w:rsidR="009C0ECA" w:rsidRPr="009C0ECA" w:rsidRDefault="009C42A2" w:rsidP="006978D2">
      <w:pPr>
        <w:pStyle w:val="3"/>
      </w:pPr>
      <w:bookmarkStart w:id="172" w:name="_Toc415133040"/>
      <w:r>
        <w:rPr>
          <w:rFonts w:hint="eastAsia"/>
        </w:rPr>
        <w:t>Environment</w:t>
      </w:r>
      <w:bookmarkEnd w:id="172"/>
      <w:r>
        <w:rPr>
          <w:rFonts w:hint="eastAsia"/>
        </w:rPr>
        <w:t xml:space="preserve"> </w:t>
      </w:r>
    </w:p>
    <w:p w:rsidR="009C42A2" w:rsidRDefault="009C42A2" w:rsidP="009C0ECA">
      <w:pPr>
        <w:rPr>
          <w:rFonts w:eastAsia="ＭＳ 明朝"/>
        </w:rPr>
      </w:pPr>
      <w:r>
        <w:rPr>
          <w:rFonts w:eastAsia="ＭＳ 明朝" w:hint="eastAsia"/>
        </w:rPr>
        <w:t xml:space="preserve">Same as </w:t>
      </w:r>
      <w:r w:rsidR="00C146FB">
        <w:rPr>
          <w:rFonts w:eastAsia="ＭＳ 明朝"/>
        </w:rPr>
        <w:t>OCN</w:t>
      </w:r>
      <w:r>
        <w:rPr>
          <w:rFonts w:eastAsia="ＭＳ 明朝" w:hint="eastAsia"/>
        </w:rPr>
        <w:t>RM.</w:t>
      </w:r>
    </w:p>
    <w:p w:rsidR="009C0ECA" w:rsidRDefault="009C42A2" w:rsidP="006978D2">
      <w:pPr>
        <w:pStyle w:val="3"/>
      </w:pPr>
      <w:bookmarkStart w:id="173" w:name="_Toc413923310"/>
      <w:bookmarkStart w:id="174" w:name="_Toc413932191"/>
      <w:bookmarkStart w:id="175" w:name="_Toc414002026"/>
      <w:bookmarkStart w:id="176" w:name="_Toc414012525"/>
      <w:bookmarkStart w:id="177" w:name="_Toc415133041"/>
      <w:bookmarkEnd w:id="173"/>
      <w:bookmarkEnd w:id="174"/>
      <w:bookmarkEnd w:id="175"/>
      <w:bookmarkEnd w:id="176"/>
      <w:r>
        <w:rPr>
          <w:rFonts w:hint="eastAsia"/>
        </w:rPr>
        <w:t>URL</w:t>
      </w:r>
      <w:bookmarkEnd w:id="177"/>
      <w:r>
        <w:rPr>
          <w:rFonts w:hint="eastAsia"/>
        </w:rPr>
        <w:t xml:space="preserve"> </w:t>
      </w:r>
    </w:p>
    <w:p w:rsidR="003D72FD" w:rsidRDefault="003D72FD" w:rsidP="003D72FD">
      <w:r w:rsidRPr="00902363">
        <w:t>https://github.com/o3project/</w:t>
      </w:r>
      <w:r w:rsidR="003B1AEB" w:rsidRPr="00902363">
        <w:t>p</w:t>
      </w:r>
      <w:r w:rsidRPr="00902363">
        <w:t>seudoMF</w:t>
      </w:r>
    </w:p>
    <w:p w:rsidR="00DA65B2" w:rsidRPr="00DA65B2" w:rsidRDefault="002E379A" w:rsidP="006978D2">
      <w:pPr>
        <w:pStyle w:val="3"/>
      </w:pPr>
      <w:bookmarkStart w:id="178" w:name="_Toc415133042"/>
      <w:r>
        <w:rPr>
          <w:rFonts w:hint="eastAsia"/>
        </w:rPr>
        <w:t>B</w:t>
      </w:r>
      <w:r>
        <w:t>uild</w:t>
      </w:r>
      <w:bookmarkEnd w:id="178"/>
    </w:p>
    <w:p w:rsidR="004B36AA" w:rsidRDefault="003F019D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cd ~</w:t>
      </w:r>
    </w:p>
    <w:p w:rsidR="004B36AA" w:rsidRDefault="004B36AA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git clone </w:t>
      </w:r>
      <w:r w:rsidRP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https://github.com/o3project/pseudoMF.git</w:t>
      </w:r>
    </w:p>
    <w:p w:rsidR="003F019D" w:rsidRDefault="004B36AA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3F019D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bash ./bu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i</w:t>
      </w:r>
      <w:r w:rsidR="003F019D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ld.sh</w:t>
      </w:r>
    </w:p>
    <w:p w:rsidR="003F019D" w:rsidRDefault="003F019D" w:rsidP="003F019D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5F26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tar xvfz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./</w:t>
      </w:r>
      <w:r w:rsidR="005F26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target/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pseudoMf-1.0.0-bin.tar.gz </w:t>
      </w:r>
      <w:r w:rsid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–C ~/</w:t>
      </w:r>
    </w:p>
    <w:p w:rsidR="00B079C3" w:rsidRDefault="00B079C3" w:rsidP="005B7ECA">
      <w:pPr>
        <w:spacing w:after="0" w:line="240" w:lineRule="atLeast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:rsidR="00562AD4" w:rsidRDefault="00562AD4" w:rsidP="00562AD4">
      <w:r>
        <w:t>You can choose your</w:t>
      </w:r>
      <w:r w:rsidR="001B6D9A">
        <w:t xml:space="preserve"> own</w:t>
      </w:r>
      <w:r>
        <w:t xml:space="preserve"> install directory instead of</w:t>
      </w:r>
      <w:r w:rsidR="004B36AA">
        <w:t xml:space="preserve"> </w:t>
      </w:r>
      <w:r>
        <w:t>~/.</w:t>
      </w:r>
    </w:p>
    <w:p w:rsidR="008478B2" w:rsidRPr="004B36AA" w:rsidRDefault="008478B2" w:rsidP="005B7ECA">
      <w:pPr>
        <w:spacing w:after="0" w:line="240" w:lineRule="atLeast"/>
      </w:pPr>
    </w:p>
    <w:p w:rsidR="005F26A9" w:rsidRPr="00DA65B2" w:rsidRDefault="005F26A9" w:rsidP="005F26A9">
      <w:pPr>
        <w:pStyle w:val="3"/>
      </w:pPr>
      <w:bookmarkStart w:id="179" w:name="_Toc415133043"/>
      <w:r>
        <w:rPr>
          <w:rFonts w:hint="eastAsia"/>
        </w:rPr>
        <w:t>Configuration</w:t>
      </w:r>
      <w:bookmarkEnd w:id="179"/>
    </w:p>
    <w:p w:rsidR="005F26A9" w:rsidRDefault="00B079C3" w:rsidP="003F019D">
      <w:pP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t>E</w:t>
      </w:r>
      <w:r>
        <w:rPr>
          <w:rFonts w:hint="eastAsia"/>
        </w:rPr>
        <w:t xml:space="preserve">dit </w:t>
      </w:r>
      <w:r>
        <w:t>PseudoMf</w:t>
      </w:r>
      <w:r>
        <w:rPr>
          <w:rFonts w:hint="eastAsia"/>
        </w:rPr>
        <w:t>.properties.</w:t>
      </w:r>
      <w:r>
        <w:t xml:space="preserve"> In this document, parameters such as IP address/Port number in sample settings (see </w:t>
      </w:r>
      <w:r w:rsidR="00C340FC">
        <w:fldChar w:fldCharType="begin"/>
      </w:r>
      <w:r>
        <w:instrText xml:space="preserve"> REF _Ref413855549 \h </w:instrText>
      </w:r>
      <w:r w:rsidR="00C340FC">
        <w:fldChar w:fldCharType="separate"/>
      </w:r>
      <w:r w:rsidR="007A7646">
        <w:t xml:space="preserve">Figure </w:t>
      </w:r>
      <w:r w:rsidR="007A7646">
        <w:rPr>
          <w:noProof/>
        </w:rPr>
        <w:t>3</w:t>
      </w:r>
      <w:r w:rsidR="00C340FC">
        <w:fldChar w:fldCharType="end"/>
      </w:r>
      <w:r>
        <w:t>) are used, for example.</w:t>
      </w:r>
    </w:p>
    <w:p w:rsidR="005F26A9" w:rsidRDefault="005F26A9" w:rsidP="005F26A9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B079C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sudo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vi </w:t>
      </w:r>
      <w:r w:rsidR="00B079C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/PseudoMf.properties</w:t>
      </w:r>
    </w:p>
    <w:p w:rsidR="005F26A9" w:rsidRPr="005F26A9" w:rsidRDefault="005F26A9" w:rsidP="005B7ECA">
      <w:pPr>
        <w:spacing w:after="0" w:line="240" w:lineRule="atLeast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</w:p>
    <w:p w:rsidR="003F019D" w:rsidRPr="003F019D" w:rsidRDefault="001B6D9A" w:rsidP="003F019D">
      <w:pPr>
        <w:rPr>
          <w:rFonts w:eastAsia="ＭＳ 明朝"/>
        </w:rPr>
      </w:pPr>
      <w:r>
        <w:rPr>
          <w:rFonts w:eastAsia="ＭＳ 明朝"/>
        </w:rPr>
        <w:t>S</w:t>
      </w:r>
      <w:r w:rsidR="001F3D08">
        <w:rPr>
          <w:rFonts w:eastAsia="ＭＳ 明朝"/>
        </w:rPr>
        <w:t>et OCNRM’s REST access points.</w:t>
      </w:r>
    </w:p>
    <w:p w:rsidR="003F019D" w:rsidRDefault="003F019D" w:rsidP="003F019D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REQUEST_INITIALIZE=http://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127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.1:44444/demo/node</w:t>
      </w:r>
    </w:p>
    <w:p w:rsidR="00DA65B2" w:rsidRDefault="00DA65B2" w:rsidP="005B7ECA">
      <w:pPr>
        <w:spacing w:after="0" w:line="240" w:lineRule="atLeast"/>
        <w:rPr>
          <w:rFonts w:eastAsia="ＭＳ 明朝"/>
        </w:rPr>
      </w:pPr>
    </w:p>
    <w:p w:rsidR="005B7ECA" w:rsidRDefault="005B7ECA" w:rsidP="005B7ECA">
      <w:pPr>
        <w:spacing w:after="0" w:line="240" w:lineRule="atLeast"/>
        <w:rPr>
          <w:rFonts w:eastAsia="ＭＳ 明朝"/>
        </w:rPr>
      </w:pPr>
    </w:p>
    <w:p w:rsidR="005B7ECA" w:rsidRDefault="005B7ECA" w:rsidP="005B7ECA">
      <w:pPr>
        <w:spacing w:after="0" w:line="240" w:lineRule="atLeast"/>
        <w:rPr>
          <w:rFonts w:eastAsia="ＭＳ 明朝"/>
        </w:rPr>
      </w:pPr>
    </w:p>
    <w:p w:rsidR="001F3D08" w:rsidRDefault="009C42A2" w:rsidP="006978D2">
      <w:pPr>
        <w:pStyle w:val="3"/>
      </w:pPr>
      <w:bookmarkStart w:id="180" w:name="_Toc415133044"/>
      <w:r>
        <w:rPr>
          <w:rFonts w:hint="eastAsia"/>
        </w:rPr>
        <w:lastRenderedPageBreak/>
        <w:t>S</w:t>
      </w:r>
      <w:r w:rsidR="00990E3A">
        <w:rPr>
          <w:rFonts w:hint="eastAsia"/>
        </w:rPr>
        <w:t>t</w:t>
      </w:r>
      <w:r>
        <w:rPr>
          <w:rFonts w:hint="eastAsia"/>
        </w:rPr>
        <w:t>ar</w:t>
      </w:r>
      <w:r w:rsidR="001F3D08">
        <w:t>t and Stop</w:t>
      </w:r>
      <w:bookmarkEnd w:id="180"/>
    </w:p>
    <w:p w:rsidR="001F3D08" w:rsidRDefault="001F3D08" w:rsidP="001F3D08">
      <w:r>
        <w:rPr>
          <w:rFonts w:hint="eastAsia"/>
        </w:rPr>
        <w:t xml:space="preserve">Starting </w:t>
      </w:r>
      <w:r>
        <w:t>PseudoMF</w:t>
      </w:r>
      <w:r w:rsidR="0003455F">
        <w:t>.</w:t>
      </w:r>
    </w:p>
    <w:p w:rsidR="00897F8E" w:rsidRDefault="00897F8E" w:rsidP="00897F8E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1F3D08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DB51DF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pseudoMf-1.0.0</w:t>
      </w:r>
      <w:r w:rsidR="00DB51DF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-bin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pseudoMf.sh -s</w:t>
      </w:r>
    </w:p>
    <w:p w:rsidR="00897F8E" w:rsidRPr="001F3D08" w:rsidRDefault="00897F8E" w:rsidP="00897F8E"/>
    <w:p w:rsidR="00C146FB" w:rsidRPr="00C146FB" w:rsidRDefault="001F3D08" w:rsidP="00897F8E">
      <w:r>
        <w:t>Stopping</w:t>
      </w:r>
      <w:r>
        <w:rPr>
          <w:rFonts w:hint="eastAsia"/>
        </w:rPr>
        <w:t xml:space="preserve"> </w:t>
      </w:r>
      <w:r>
        <w:t>PseudoMF</w:t>
      </w:r>
      <w:r w:rsidR="0003455F">
        <w:t>.</w:t>
      </w:r>
    </w:p>
    <w:p w:rsidR="00CC0D99" w:rsidRDefault="00897F8E" w:rsidP="00902363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1F3D08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="00DB51DF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pseudoMf-1.0.0</w:t>
      </w:r>
      <w:r w:rsidR="00DB51DF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-bin</w:t>
      </w:r>
      <w:r w:rsidR="001F3D08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pseudoMf.sh </w:t>
      </w:r>
      <w:r w:rsidR="00CC0D9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q</w:t>
      </w:r>
    </w:p>
    <w:p w:rsidR="00CC0D99" w:rsidRDefault="00CC0D99">
      <w:pP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br w:type="page"/>
      </w:r>
    </w:p>
    <w:p w:rsidR="003D7625" w:rsidRDefault="003D7625" w:rsidP="003D7625">
      <w:pPr>
        <w:pStyle w:val="2"/>
      </w:pPr>
      <w:bookmarkStart w:id="181" w:name="_Ref413086340"/>
      <w:bookmarkStart w:id="182" w:name="_Toc415133045"/>
      <w:r>
        <w:lastRenderedPageBreak/>
        <w:t>RYU</w:t>
      </w:r>
      <w:r>
        <w:rPr>
          <w:rFonts w:hint="eastAsia"/>
        </w:rPr>
        <w:t xml:space="preserve"> OTN Extension</w:t>
      </w:r>
      <w:r>
        <w:t xml:space="preserve"> </w:t>
      </w:r>
      <w:r>
        <w:rPr>
          <w:rFonts w:hint="eastAsia"/>
        </w:rPr>
        <w:t>(</w:t>
      </w:r>
      <w:r>
        <w:t>RYU-OE</w:t>
      </w:r>
      <w:r>
        <w:rPr>
          <w:rFonts w:hint="eastAsia"/>
        </w:rPr>
        <w:t>)</w:t>
      </w:r>
      <w:bookmarkEnd w:id="181"/>
      <w:bookmarkEnd w:id="182"/>
    </w:p>
    <w:p w:rsidR="003D7625" w:rsidRPr="00892E93" w:rsidRDefault="003D7625" w:rsidP="003D7625">
      <w:pPr>
        <w:pStyle w:val="3"/>
      </w:pPr>
      <w:bookmarkStart w:id="183" w:name="_Toc415133046"/>
      <w:r>
        <w:rPr>
          <w:rFonts w:hint="eastAsia"/>
        </w:rPr>
        <w:t>What</w:t>
      </w:r>
      <w:r w:rsidR="001B6D9A">
        <w:t xml:space="preserve"> Is </w:t>
      </w:r>
      <w:r>
        <w:t>RYU-OE?</w:t>
      </w:r>
      <w:bookmarkEnd w:id="183"/>
    </w:p>
    <w:p w:rsidR="00600F0B" w:rsidRPr="00902363" w:rsidRDefault="00600F0B" w:rsidP="00600F0B">
      <w:r w:rsidRPr="00902363">
        <w:t>RYU-OE is based on RYU V3.9 developed by NTT.</w:t>
      </w:r>
    </w:p>
    <w:p w:rsidR="00211111" w:rsidRDefault="00211111" w:rsidP="003D7625">
      <w:r>
        <w:rPr>
          <w:rFonts w:hint="eastAsia"/>
        </w:rPr>
        <w:t xml:space="preserve">In RYU-OE, </w:t>
      </w:r>
      <w:r w:rsidR="001B6D9A">
        <w:t>various</w:t>
      </w:r>
      <w:r w:rsidR="001B6D9A">
        <w:rPr>
          <w:rFonts w:hint="eastAsia"/>
        </w:rPr>
        <w:t xml:space="preserve"> </w:t>
      </w:r>
      <w:r>
        <w:rPr>
          <w:rFonts w:hint="eastAsia"/>
        </w:rPr>
        <w:t xml:space="preserve">OTN parameters </w:t>
      </w:r>
      <w:r w:rsidR="001B6D9A">
        <w:t>have been</w:t>
      </w:r>
      <w:r w:rsidR="001B6D9A">
        <w:rPr>
          <w:rFonts w:hint="eastAsia"/>
        </w:rPr>
        <w:t xml:space="preserve"> </w:t>
      </w:r>
      <w:r>
        <w:rPr>
          <w:rFonts w:hint="eastAsia"/>
        </w:rPr>
        <w:t>added to the Match Fields of OpenFlow protocol (ver1.3) to support OTN. The detail</w:t>
      </w:r>
      <w:r w:rsidR="001B6D9A">
        <w:t>s</w:t>
      </w:r>
      <w:r>
        <w:rPr>
          <w:rFonts w:hint="eastAsia"/>
        </w:rPr>
        <w:t xml:space="preserve"> of the extended OpenFlow specification </w:t>
      </w:r>
      <w:r w:rsidR="001B6D9A">
        <w:t>will</w:t>
      </w:r>
      <w:r>
        <w:rPr>
          <w:rFonts w:hint="eastAsia"/>
        </w:rPr>
        <w:t xml:space="preserve"> be published by ONF </w:t>
      </w:r>
      <w:r w:rsidRPr="00902363">
        <w:t xml:space="preserve">in </w:t>
      </w:r>
      <w:r w:rsidR="001B6D9A">
        <w:t xml:space="preserve">the </w:t>
      </w:r>
      <w:r w:rsidRPr="00902363">
        <w:t>near future.</w:t>
      </w:r>
    </w:p>
    <w:p w:rsidR="003D7625" w:rsidRDefault="003D7625" w:rsidP="003D7625">
      <w:pPr>
        <w:pStyle w:val="af3"/>
        <w:numPr>
          <w:ilvl w:val="0"/>
          <w:numId w:val="18"/>
        </w:numPr>
      </w:pPr>
      <w:r>
        <w:rPr>
          <w:rFonts w:hint="eastAsia"/>
        </w:rPr>
        <w:t>ODU_SIGTYPE</w:t>
      </w:r>
    </w:p>
    <w:p w:rsidR="003D7625" w:rsidRDefault="003D7625" w:rsidP="005B7ECA">
      <w:pPr>
        <w:pStyle w:val="af3"/>
        <w:spacing w:after="0"/>
        <w:ind w:left="357"/>
      </w:pPr>
      <w:r>
        <w:rPr>
          <w:rFonts w:hint="eastAsia"/>
        </w:rPr>
        <w:t>ODU signal type (ODU0/1/2/2e/3/4 etc.) is set. This software only supports ODU2e.</w:t>
      </w:r>
    </w:p>
    <w:p w:rsidR="003D7625" w:rsidRPr="00D66764" w:rsidRDefault="003D7625" w:rsidP="005B7ECA">
      <w:pPr>
        <w:pStyle w:val="af3"/>
        <w:spacing w:after="0"/>
        <w:ind w:left="357"/>
      </w:pPr>
    </w:p>
    <w:p w:rsidR="003D7625" w:rsidRDefault="003D7625" w:rsidP="003D7625">
      <w:pPr>
        <w:pStyle w:val="af3"/>
        <w:numPr>
          <w:ilvl w:val="0"/>
          <w:numId w:val="18"/>
        </w:numPr>
      </w:pPr>
      <w:r>
        <w:rPr>
          <w:rFonts w:hint="eastAsia"/>
        </w:rPr>
        <w:t>ODU_SIGID</w:t>
      </w:r>
    </w:p>
    <w:p w:rsidR="003D7625" w:rsidRDefault="003D7625" w:rsidP="003D7625">
      <w:pPr>
        <w:pStyle w:val="af3"/>
        <w:ind w:left="360"/>
      </w:pPr>
      <w:r>
        <w:rPr>
          <w:rFonts w:hint="eastAsia"/>
        </w:rPr>
        <w:t>ODU_SIGID contains in its payload the following parameters</w:t>
      </w:r>
      <w:r w:rsidR="001B6D9A">
        <w:t>:</w:t>
      </w:r>
    </w:p>
    <w:p w:rsidR="003D7625" w:rsidRDefault="003D7625" w:rsidP="003D7625">
      <w:pPr>
        <w:pStyle w:val="af3"/>
        <w:numPr>
          <w:ilvl w:val="0"/>
          <w:numId w:val="19"/>
        </w:numPr>
      </w:pPr>
      <w:r>
        <w:rPr>
          <w:rFonts w:hint="eastAsia"/>
        </w:rPr>
        <w:t>TSLEN (the number of TS bits depending on ODU signal type)</w:t>
      </w:r>
    </w:p>
    <w:p w:rsidR="003D7625" w:rsidRDefault="003D7625" w:rsidP="003D7625">
      <w:pPr>
        <w:pStyle w:val="af3"/>
        <w:numPr>
          <w:ilvl w:val="0"/>
          <w:numId w:val="19"/>
        </w:numPr>
      </w:pPr>
      <w:r>
        <w:rPr>
          <w:rFonts w:hint="eastAsia"/>
        </w:rPr>
        <w:t>TSMAP (bitmap of TS)</w:t>
      </w:r>
    </w:p>
    <w:p w:rsidR="003D7625" w:rsidRDefault="003D7625" w:rsidP="003D7625">
      <w:pPr>
        <w:pStyle w:val="af3"/>
        <w:numPr>
          <w:ilvl w:val="0"/>
          <w:numId w:val="19"/>
        </w:numPr>
      </w:pPr>
      <w:r>
        <w:rPr>
          <w:rFonts w:hint="eastAsia"/>
        </w:rPr>
        <w:t>TPN (Tributary Port Number)</w:t>
      </w:r>
    </w:p>
    <w:p w:rsidR="003D7625" w:rsidRDefault="003D7625" w:rsidP="003D7625">
      <w:pPr>
        <w:ind w:left="360"/>
      </w:pPr>
      <w:r>
        <w:rPr>
          <w:rFonts w:hint="eastAsia"/>
        </w:rPr>
        <w:t>This software only supports TSLEN=8, TSMAP=</w:t>
      </w:r>
      <w:r>
        <w:t>”</w:t>
      </w:r>
      <w:r>
        <w:rPr>
          <w:rFonts w:hint="eastAsia"/>
        </w:rPr>
        <w:t>1,1,1,1,1,1,1,1</w:t>
      </w:r>
      <w:r>
        <w:t>”</w:t>
      </w:r>
      <w:r>
        <w:rPr>
          <w:rFonts w:hint="eastAsia"/>
        </w:rPr>
        <w:t>. TPN can be an arbitrary integer.</w:t>
      </w:r>
    </w:p>
    <w:p w:rsidR="00E137E2" w:rsidRPr="0093026D" w:rsidRDefault="00E137E2" w:rsidP="00E137E2">
      <w:pPr>
        <w:rPr>
          <w:rFonts w:eastAsia="ＭＳ 明朝"/>
          <w:kern w:val="2"/>
          <w:sz w:val="21"/>
        </w:rPr>
      </w:pPr>
      <w:r>
        <w:rPr>
          <w:rFonts w:hint="eastAsia"/>
        </w:rPr>
        <w:t xml:space="preserve">These parameters can be set in Action by using </w:t>
      </w:r>
      <w:r>
        <w:t>“</w:t>
      </w:r>
      <w:r>
        <w:rPr>
          <w:rFonts w:hint="eastAsia"/>
        </w:rPr>
        <w:t>Set Field</w:t>
      </w:r>
      <w:r>
        <w:t>”</w:t>
      </w:r>
      <w:r w:rsidR="001B6D9A">
        <w:t>,</w:t>
      </w:r>
      <w:r>
        <w:rPr>
          <w:rFonts w:hint="eastAsia"/>
        </w:rPr>
        <w:t xml:space="preserve"> </w:t>
      </w:r>
      <w:r w:rsidR="001B6D9A">
        <w:t>which</w:t>
      </w:r>
      <w:r w:rsidR="001B6D9A">
        <w:rPr>
          <w:rFonts w:hint="eastAsia"/>
        </w:rPr>
        <w:t xml:space="preserve"> </w:t>
      </w:r>
      <w:r>
        <w:rPr>
          <w:rFonts w:hint="eastAsia"/>
        </w:rPr>
        <w:t>already exists in</w:t>
      </w:r>
      <w:r w:rsidR="001B6D9A">
        <w:t xml:space="preserve"> the</w:t>
      </w:r>
      <w:r>
        <w:rPr>
          <w:rFonts w:hint="eastAsia"/>
        </w:rPr>
        <w:t xml:space="preserve"> OpenFlow protocol. RYU-OE also supports </w:t>
      </w:r>
      <w:r w:rsidR="001B6D9A">
        <w:t xml:space="preserve">the </w:t>
      </w:r>
      <w:r>
        <w:rPr>
          <w:rFonts w:hint="eastAsia"/>
        </w:rPr>
        <w:t>REST interface in its northbound, and flow entries including these parameters can be set by</w:t>
      </w:r>
      <w:r w:rsidR="00A72A89">
        <w:t xml:space="preserve"> the</w:t>
      </w:r>
      <w:r>
        <w:rPr>
          <w:rFonts w:hint="eastAsia"/>
        </w:rPr>
        <w:t xml:space="preserve"> REST command as shown in the example below. In</w:t>
      </w:r>
      <w:r w:rsidR="00A72A89">
        <w:t xml:space="preserve"> the</w:t>
      </w:r>
      <w:r>
        <w:rPr>
          <w:rFonts w:hint="eastAsia"/>
        </w:rPr>
        <w:t xml:space="preserve"> case of setting TSMAP by REST, please write the bit number of TS (counting from the first bit) on which </w:t>
      </w:r>
      <w:r w:rsidR="00A72A89">
        <w:t xml:space="preserve">the </w:t>
      </w:r>
      <w:r>
        <w:rPr>
          <w:rFonts w:hint="eastAsia"/>
        </w:rPr>
        <w:t>client signal is mapped.</w:t>
      </w:r>
    </w:p>
    <w:p w:rsidR="003D7625" w:rsidRDefault="003D7625" w:rsidP="005B7ECA">
      <w:pPr>
        <w:spacing w:after="0"/>
      </w:pPr>
      <w:r>
        <w:rPr>
          <w:rFonts w:hint="eastAsia"/>
        </w:rPr>
        <w:t>Example of REST command</w:t>
      </w:r>
    </w:p>
    <w:p w:rsidR="00211CC8" w:rsidRPr="005B7ECA" w:rsidRDefault="00211CC8" w:rsidP="005B7ECA">
      <w:pPr>
        <w:spacing w:after="0" w:line="200" w:lineRule="exact"/>
        <w:rPr>
          <w:rFonts w:ascii="Segoe UI" w:eastAsia="ＭＳ Ｐゴシック" w:hAnsi="Segoe UI" w:cs="Segoe UI"/>
          <w:color w:val="000000"/>
          <w:sz w:val="20"/>
          <w:szCs w:val="20"/>
        </w:rPr>
      </w:pPr>
    </w:p>
    <w:p w:rsidR="00CA6CFF" w:rsidRDefault="00CA6CFF" w:rsidP="00902363">
      <w:pPr>
        <w:spacing w:line="180" w:lineRule="exact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curl -d '{"dpid":"2",</w:t>
      </w:r>
    </w:p>
    <w:p w:rsidR="00CA6CFF" w:rsidRDefault="00CA6CFF" w:rsidP="00902363">
      <w:pPr>
        <w:spacing w:line="180" w:lineRule="exact"/>
        <w:ind w:leftChars="200" w:left="4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"match": {"in_port": "1" , "odu_sigtype": "ODU2E", "odu_sigid":{ "tpn": "1", "tsmap": "1,2,3,4,5,6,7,8", "tslen": "8" }},</w:t>
      </w:r>
    </w:p>
    <w:p w:rsidR="00CA6CFF" w:rsidRDefault="00CA6CFF" w:rsidP="005B7ECA">
      <w:pPr>
        <w:spacing w:after="0" w:line="180" w:lineRule="exact"/>
        <w:ind w:leftChars="200" w:left="440"/>
        <w:rPr>
          <w:rFonts w:eastAsia="ＭＳ Ｐゴシック"/>
        </w:rPr>
      </w:pPr>
      <w:r>
        <w:rPr>
          <w:rFonts w:ascii="Segoe UI" w:hAnsi="Segoe UI" w:cs="Segoe UI"/>
          <w:color w:val="000000"/>
          <w:sz w:val="20"/>
          <w:szCs w:val="20"/>
        </w:rPr>
        <w:t>"actions":[{"type": "SET_FIELD", "field": ["tpn","tsmap","tslen"],"value": ["2","1,2,3,4,5,6,7,8","8"]},{"type": "OUTPUT","port":"2"}]}' </w:t>
      </w:r>
      <w:hyperlink r:id="rId17" w:tooltip="http://localhost:8080/stats/flowentry/add" w:history="1">
        <w:r>
          <w:rPr>
            <w:rStyle w:val="aff"/>
            <w:rFonts w:ascii="Segoe UI" w:hAnsi="Segoe UI" w:cs="Segoe UI"/>
            <w:sz w:val="20"/>
            <w:szCs w:val="20"/>
          </w:rPr>
          <w:t>http://localhost:8080/stats/flowentry/add</w:t>
        </w:r>
      </w:hyperlink>
    </w:p>
    <w:p w:rsidR="00CA6CFF" w:rsidRPr="00CA6CFF" w:rsidRDefault="00CA6CFF" w:rsidP="005B7ECA">
      <w:pPr>
        <w:spacing w:after="0" w:line="200" w:lineRule="exact"/>
        <w:rPr>
          <w:rFonts w:ascii="Segoe UI" w:eastAsia="ＭＳ Ｐゴシック" w:hAnsi="Segoe UI" w:cs="Segoe UI"/>
          <w:color w:val="000000"/>
          <w:sz w:val="20"/>
          <w:szCs w:val="20"/>
        </w:rPr>
      </w:pPr>
    </w:p>
    <w:p w:rsidR="003D7625" w:rsidRPr="00892E93" w:rsidRDefault="009C42A2" w:rsidP="003D7625">
      <w:pPr>
        <w:pStyle w:val="3"/>
      </w:pPr>
      <w:bookmarkStart w:id="184" w:name="_Toc414002035"/>
      <w:bookmarkStart w:id="185" w:name="_Toc414012534"/>
      <w:bookmarkStart w:id="186" w:name="_Toc414002036"/>
      <w:bookmarkStart w:id="187" w:name="_Toc414012535"/>
      <w:bookmarkStart w:id="188" w:name="_Toc414002037"/>
      <w:bookmarkStart w:id="189" w:name="_Toc414012536"/>
      <w:bookmarkStart w:id="190" w:name="_Toc414002038"/>
      <w:bookmarkStart w:id="191" w:name="_Toc414012537"/>
      <w:bookmarkStart w:id="192" w:name="_Toc414002039"/>
      <w:bookmarkStart w:id="193" w:name="_Toc414012538"/>
      <w:bookmarkStart w:id="194" w:name="_Toc414002040"/>
      <w:bookmarkStart w:id="195" w:name="_Toc414012539"/>
      <w:bookmarkStart w:id="196" w:name="_Toc414002041"/>
      <w:bookmarkStart w:id="197" w:name="_Toc414012540"/>
      <w:bookmarkStart w:id="198" w:name="_Toc414002042"/>
      <w:bookmarkStart w:id="199" w:name="_Toc414012541"/>
      <w:bookmarkStart w:id="200" w:name="_Toc414002043"/>
      <w:bookmarkStart w:id="201" w:name="_Toc414012542"/>
      <w:bookmarkStart w:id="202" w:name="_Toc414002044"/>
      <w:bookmarkStart w:id="203" w:name="_Toc414012543"/>
      <w:bookmarkStart w:id="204" w:name="_Toc415133047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r>
        <w:rPr>
          <w:rFonts w:hint="eastAsia"/>
        </w:rPr>
        <w:t>URL</w:t>
      </w:r>
      <w:bookmarkEnd w:id="204"/>
      <w:r>
        <w:rPr>
          <w:rFonts w:hint="eastAsia"/>
        </w:rPr>
        <w:t xml:space="preserve"> </w:t>
      </w:r>
    </w:p>
    <w:p w:rsidR="003D72FD" w:rsidRDefault="00505C63" w:rsidP="003D7625">
      <w:pPr>
        <w:rPr>
          <w:rStyle w:val="aff"/>
        </w:rPr>
      </w:pPr>
      <w:hyperlink r:id="rId18" w:history="1">
        <w:r w:rsidR="004B36AA" w:rsidRPr="00902363">
          <w:rPr>
            <w:rStyle w:val="aff"/>
          </w:rPr>
          <w:t>https://github.com/o3project/</w:t>
        </w:r>
        <w:r w:rsidR="004B36AA" w:rsidRPr="00EA0CEA">
          <w:rPr>
            <w:rStyle w:val="aff"/>
          </w:rPr>
          <w:t>ryu-oe</w:t>
        </w:r>
      </w:hyperlink>
    </w:p>
    <w:p w:rsidR="003D7625" w:rsidRPr="00892E93" w:rsidRDefault="00F864B5">
      <w:pPr>
        <w:pStyle w:val="3"/>
      </w:pPr>
      <w:bookmarkStart w:id="205" w:name="_Toc414002046"/>
      <w:bookmarkStart w:id="206" w:name="_Toc414012545"/>
      <w:bookmarkStart w:id="207" w:name="_Toc415133048"/>
      <w:bookmarkEnd w:id="205"/>
      <w:bookmarkEnd w:id="206"/>
      <w:r>
        <w:t>Build</w:t>
      </w:r>
      <w:bookmarkEnd w:id="207"/>
    </w:p>
    <w:p w:rsidR="00F864B5" w:rsidRDefault="004B36AA" w:rsidP="00F864B5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cd ~</w:t>
      </w:r>
    </w:p>
    <w:p w:rsidR="004B36AA" w:rsidRDefault="004B36AA" w:rsidP="00F864B5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git clone </w:t>
      </w:r>
      <w:hyperlink r:id="rId19" w:history="1">
        <w:r w:rsidR="00A45342" w:rsidRPr="00EA0CEA">
          <w:rPr>
            <w:rStyle w:val="aff"/>
            <w:rFonts w:ascii="Consolas" w:hAnsi="Consolas" w:cs="Consolas"/>
            <w:sz w:val="20"/>
            <w:szCs w:val="20"/>
            <w:bdr w:val="none" w:sz="0" w:space="0" w:color="auto" w:frame="1"/>
          </w:rPr>
          <w:t>https://github.com/o3project/ryu-oe.git</w:t>
        </w:r>
      </w:hyperlink>
    </w:p>
    <w:p w:rsidR="00A45342" w:rsidRDefault="00A45342" w:rsidP="00F864B5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cd ~/ryu-oe</w:t>
      </w:r>
    </w:p>
    <w:p w:rsidR="00F864B5" w:rsidRDefault="00F864B5" w:rsidP="00F864B5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sudo python </w:t>
      </w:r>
      <w:r w:rsidR="00A45342">
        <w:rPr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3321C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setup.py install</w:t>
      </w:r>
    </w:p>
    <w:p w:rsidR="00F864B5" w:rsidRPr="0091341C" w:rsidRDefault="00F864B5" w:rsidP="005B7ECA">
      <w:pPr>
        <w:spacing w:after="0"/>
        <w:rPr>
          <w:rFonts w:eastAsia="ＭＳ 明朝"/>
        </w:rPr>
      </w:pPr>
    </w:p>
    <w:p w:rsidR="003D7625" w:rsidRPr="00F9426F" w:rsidRDefault="009C42A2" w:rsidP="003D7625">
      <w:pPr>
        <w:pStyle w:val="3"/>
      </w:pPr>
      <w:bookmarkStart w:id="208" w:name="_Toc413914552"/>
      <w:bookmarkStart w:id="209" w:name="_Toc413923321"/>
      <w:bookmarkStart w:id="210" w:name="_Toc413932202"/>
      <w:bookmarkStart w:id="211" w:name="_Toc414002048"/>
      <w:bookmarkStart w:id="212" w:name="_Toc414012547"/>
      <w:bookmarkStart w:id="213" w:name="_Toc415133049"/>
      <w:bookmarkEnd w:id="208"/>
      <w:bookmarkEnd w:id="209"/>
      <w:bookmarkEnd w:id="210"/>
      <w:bookmarkEnd w:id="211"/>
      <w:bookmarkEnd w:id="212"/>
      <w:r>
        <w:rPr>
          <w:rFonts w:hint="eastAsia"/>
        </w:rPr>
        <w:t>Start and Stop</w:t>
      </w:r>
      <w:bookmarkEnd w:id="213"/>
    </w:p>
    <w:p w:rsidR="0091341C" w:rsidRDefault="0091341C" w:rsidP="0091341C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cd </w:t>
      </w:r>
      <w:r w:rsidR="004B36A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~</w:t>
      </w:r>
      <w:r w:rsidR="003321C1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/ryu-oe</w:t>
      </w:r>
      <w:r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/ryu/app</w:t>
      </w:r>
    </w:p>
    <w:p w:rsidR="0091341C" w:rsidRDefault="0091341C" w:rsidP="0091341C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ryu-manager ./ofctl_rest.py</w:t>
      </w:r>
    </w:p>
    <w:p w:rsidR="003D7625" w:rsidRDefault="003D7625" w:rsidP="005B7ECA">
      <w:pPr>
        <w:spacing w:after="0"/>
      </w:pPr>
    </w:p>
    <w:p w:rsidR="00CC0D99" w:rsidRDefault="003321C1" w:rsidP="00DA65B2">
      <w:r>
        <w:rPr>
          <w:rFonts w:hint="eastAsia"/>
        </w:rPr>
        <w:lastRenderedPageBreak/>
        <w:t>Press Ctrl+C</w:t>
      </w:r>
      <w:r w:rsidR="00961B20">
        <w:t xml:space="preserve"> to stop</w:t>
      </w:r>
      <w:r w:rsidR="00961B20" w:rsidRPr="00961B20">
        <w:t xml:space="preserve"> RYU-OE</w:t>
      </w:r>
      <w:r w:rsidRPr="00961B20">
        <w:rPr>
          <w:rFonts w:hint="eastAsia"/>
        </w:rPr>
        <w:t>.</w:t>
      </w:r>
    </w:p>
    <w:p w:rsidR="00E177D8" w:rsidRDefault="00E177D8" w:rsidP="00E177D8">
      <w:pPr>
        <w:pStyle w:val="2"/>
      </w:pPr>
      <w:bookmarkStart w:id="214" w:name="_Toc415133050"/>
      <w:r>
        <w:rPr>
          <w:rFonts w:hint="eastAsia"/>
        </w:rPr>
        <w:t>Dummy</w:t>
      </w:r>
      <w:r>
        <w:t>OptNode</w:t>
      </w:r>
      <w:r w:rsidR="007A1640">
        <w:t xml:space="preserve"> </w:t>
      </w:r>
      <w:r w:rsidR="007A1640">
        <w:rPr>
          <w:rFonts w:hint="eastAsia"/>
        </w:rPr>
        <w:t>(</w:t>
      </w:r>
      <w:r w:rsidR="007A1640">
        <w:t>DON</w:t>
      </w:r>
      <w:r w:rsidR="007A1640">
        <w:rPr>
          <w:rFonts w:hint="eastAsia"/>
        </w:rPr>
        <w:t>)</w:t>
      </w:r>
      <w:r w:rsidR="0058586F">
        <w:t xml:space="preserve"> with </w:t>
      </w:r>
      <w:r w:rsidR="007929D7">
        <w:t>Openflowj-otn</w:t>
      </w:r>
      <w:bookmarkEnd w:id="214"/>
    </w:p>
    <w:p w:rsidR="007D799F" w:rsidRDefault="00FC288F" w:rsidP="007D799F">
      <w:pPr>
        <w:pStyle w:val="3"/>
      </w:pPr>
      <w:bookmarkStart w:id="215" w:name="_Toc415133051"/>
      <w:r>
        <w:rPr>
          <w:rFonts w:hint="eastAsia"/>
        </w:rPr>
        <w:t>What</w:t>
      </w:r>
      <w:r w:rsidR="00A72A89">
        <w:t xml:space="preserve"> I</w:t>
      </w:r>
      <w:r w:rsidR="00A72A89">
        <w:rPr>
          <w:rFonts w:hint="eastAsia"/>
        </w:rPr>
        <w:t xml:space="preserve">s </w:t>
      </w:r>
      <w:r>
        <w:rPr>
          <w:rFonts w:hint="eastAsia"/>
        </w:rPr>
        <w:t>DummyOptNode</w:t>
      </w:r>
      <w:bookmarkEnd w:id="215"/>
    </w:p>
    <w:p w:rsidR="003D52AF" w:rsidRDefault="00356966" w:rsidP="003D52AF">
      <w:r>
        <w:rPr>
          <w:rFonts w:hint="eastAsia"/>
        </w:rPr>
        <w:t xml:space="preserve"> </w:t>
      </w:r>
      <w:r w:rsidR="00FC4CE7">
        <w:t xml:space="preserve">Although </w:t>
      </w:r>
      <w:r>
        <w:t>“</w:t>
      </w:r>
      <w:r>
        <w:rPr>
          <w:rFonts w:hint="eastAsia"/>
        </w:rPr>
        <w:t xml:space="preserve">OPT-Transport Apps of </w:t>
      </w:r>
      <w:r>
        <w:t>O3 Orchestrator&amp; Controller Suite”</w:t>
      </w:r>
      <w:r>
        <w:rPr>
          <w:rFonts w:hint="eastAsia"/>
        </w:rPr>
        <w:t xml:space="preserve"> </w:t>
      </w:r>
      <w:r w:rsidR="00A72A89" w:rsidRPr="00961B20">
        <w:t>contains</w:t>
      </w:r>
      <w:r w:rsidR="00A72A89">
        <w:rPr>
          <w:color w:val="FF00FF"/>
        </w:rPr>
        <w:t xml:space="preserve"> </w:t>
      </w:r>
      <w:r>
        <w:t xml:space="preserve">control </w:t>
      </w:r>
      <w:r>
        <w:rPr>
          <w:rFonts w:hint="eastAsia"/>
        </w:rPr>
        <w:t xml:space="preserve">optical core nodes (OTN/WDM), it is difficult to </w:t>
      </w:r>
      <w:r w:rsidR="00A72A89">
        <w:t>obtain</w:t>
      </w:r>
      <w:r w:rsidR="00A72A89">
        <w:rPr>
          <w:rFonts w:hint="eastAsia"/>
        </w:rPr>
        <w:t xml:space="preserve"> </w:t>
      </w:r>
      <w:r>
        <w:rPr>
          <w:rFonts w:hint="eastAsia"/>
        </w:rPr>
        <w:t>such nodes.</w:t>
      </w:r>
      <w:r>
        <w:t xml:space="preserve"> </w:t>
      </w:r>
      <w:r w:rsidR="003D52AF">
        <w:t>DummyOptNode(DON)</w:t>
      </w:r>
      <w:r w:rsidR="003D52AF" w:rsidRPr="00FC288F">
        <w:t xml:space="preserve"> </w:t>
      </w:r>
      <w:r w:rsidR="003D52AF">
        <w:rPr>
          <w:rFonts w:hint="eastAsia"/>
        </w:rPr>
        <w:t>is a software</w:t>
      </w:r>
      <w:r w:rsidR="00A72A89">
        <w:t xml:space="preserve"> application</w:t>
      </w:r>
      <w:r w:rsidR="003D52AF">
        <w:rPr>
          <w:rFonts w:hint="eastAsia"/>
        </w:rPr>
        <w:t xml:space="preserve"> that </w:t>
      </w:r>
      <w:r w:rsidR="003D52AF" w:rsidRPr="006C39C4">
        <w:rPr>
          <w:rFonts w:hint="eastAsia"/>
        </w:rPr>
        <w:t>emulates</w:t>
      </w:r>
      <w:r w:rsidR="003D52AF">
        <w:rPr>
          <w:rFonts w:hint="eastAsia"/>
        </w:rPr>
        <w:t xml:space="preserve"> </w:t>
      </w:r>
      <w:r w:rsidR="003D52AF" w:rsidRPr="00FC288F">
        <w:t xml:space="preserve">optical </w:t>
      </w:r>
      <w:r w:rsidR="003D52AF">
        <w:rPr>
          <w:rFonts w:hint="eastAsia"/>
        </w:rPr>
        <w:t>NE</w:t>
      </w:r>
      <w:r w:rsidR="003D52AF" w:rsidRPr="00FC288F">
        <w:t xml:space="preserve"> </w:t>
      </w:r>
      <w:r w:rsidR="003D52AF">
        <w:rPr>
          <w:rFonts w:hint="eastAsia"/>
        </w:rPr>
        <w:t xml:space="preserve">with </w:t>
      </w:r>
      <w:r w:rsidR="003D52AF" w:rsidRPr="00FC288F">
        <w:t>OTN/WDM functions</w:t>
      </w:r>
      <w:r w:rsidR="00045398">
        <w:t xml:space="preserve"> without data plane</w:t>
      </w:r>
      <w:r w:rsidR="003D52AF" w:rsidRPr="00FC288F">
        <w:t xml:space="preserve">. </w:t>
      </w:r>
      <w:r w:rsidR="003D52AF">
        <w:rPr>
          <w:rFonts w:hint="eastAsia"/>
        </w:rPr>
        <w:t>DON</w:t>
      </w:r>
      <w:r w:rsidR="003D52AF" w:rsidRPr="00FC288F">
        <w:t xml:space="preserve"> </w:t>
      </w:r>
      <w:r w:rsidR="003D52AF">
        <w:rPr>
          <w:rFonts w:hint="eastAsia"/>
        </w:rPr>
        <w:t xml:space="preserve">is connected </w:t>
      </w:r>
      <w:r w:rsidR="003D52AF" w:rsidRPr="00FC288F">
        <w:t>to RYU-OE, receive</w:t>
      </w:r>
      <w:r w:rsidR="003D52AF">
        <w:rPr>
          <w:rFonts w:hint="eastAsia"/>
        </w:rPr>
        <w:t>s</w:t>
      </w:r>
      <w:r w:rsidR="003D52AF" w:rsidRPr="00FC288F">
        <w:t xml:space="preserve"> Flowmod</w:t>
      </w:r>
      <w:r w:rsidR="00A72A89">
        <w:t>,</w:t>
      </w:r>
      <w:r w:rsidR="003D52AF" w:rsidRPr="00FC288F">
        <w:t xml:space="preserve"> </w:t>
      </w:r>
      <w:r w:rsidR="003D52AF">
        <w:rPr>
          <w:rFonts w:hint="eastAsia"/>
        </w:rPr>
        <w:t xml:space="preserve">and </w:t>
      </w:r>
      <w:r w:rsidR="003D52AF" w:rsidRPr="00FC288F">
        <w:t>show</w:t>
      </w:r>
      <w:r w:rsidR="003D52AF">
        <w:rPr>
          <w:rFonts w:hint="eastAsia"/>
        </w:rPr>
        <w:t>s</w:t>
      </w:r>
      <w:r w:rsidR="003D52AF" w:rsidRPr="00FC288F">
        <w:t xml:space="preserve"> </w:t>
      </w:r>
      <w:r w:rsidR="00A72A89">
        <w:t xml:space="preserve">the </w:t>
      </w:r>
      <w:r w:rsidR="003D52AF" w:rsidRPr="00FC288F">
        <w:t xml:space="preserve">new cross connection </w:t>
      </w:r>
      <w:r w:rsidR="003D52AF">
        <w:rPr>
          <w:rFonts w:hint="eastAsia"/>
        </w:rPr>
        <w:t xml:space="preserve">status </w:t>
      </w:r>
      <w:r w:rsidR="003D52AF" w:rsidRPr="00FC288F">
        <w:t>assigned by Flowmod.</w:t>
      </w:r>
    </w:p>
    <w:p w:rsidR="009C42A2" w:rsidRDefault="007929D7" w:rsidP="005B7ECA">
      <w:pPr>
        <w:spacing w:after="0"/>
      </w:pPr>
      <w:r>
        <w:rPr>
          <w:rFonts w:cs="Helvetica"/>
          <w:color w:val="333333"/>
          <w:shd w:val="clear" w:color="auto" w:fill="FFFFFF"/>
        </w:rPr>
        <w:t>Openflowj-otn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is a software</w:t>
      </w:r>
      <w:r w:rsidR="00A72A89">
        <w:rPr>
          <w:rFonts w:cs="Helvetica"/>
          <w:color w:val="333333"/>
          <w:shd w:val="clear" w:color="auto" w:fill="FFFFFF"/>
        </w:rPr>
        <w:t xml:space="preserve"> application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</w:t>
      </w:r>
      <w:r w:rsidR="00A72A89" w:rsidRPr="00652BD6">
        <w:rPr>
          <w:rFonts w:cs="Helvetica"/>
          <w:shd w:val="clear" w:color="auto" w:fill="FFFFFF"/>
        </w:rPr>
        <w:t xml:space="preserve">that </w:t>
      </w:r>
      <w:r w:rsidR="009C42A2" w:rsidRPr="00652BD6">
        <w:rPr>
          <w:rFonts w:cs="Helvetica"/>
          <w:shd w:val="clear" w:color="auto" w:fill="FFFFFF"/>
        </w:rPr>
        <w:t>modified</w:t>
      </w:r>
      <w:r w:rsidR="009C42A2" w:rsidRPr="0058586F">
        <w:rPr>
          <w:rFonts w:cs="Helvetica"/>
          <w:color w:val="333333"/>
          <w:shd w:val="clear" w:color="auto" w:fill="FFFFFF"/>
        </w:rPr>
        <w:t xml:space="preserve"> OpenFlowJ-Loxi(Ver0.9.0). New OTN parameters are </w:t>
      </w:r>
      <w:r w:rsidR="00A72A89">
        <w:rPr>
          <w:rFonts w:cs="Helvetica"/>
          <w:color w:val="333333"/>
          <w:shd w:val="clear" w:color="auto" w:fill="FFFFFF"/>
        </w:rPr>
        <w:t>have been</w:t>
      </w:r>
      <w:r w:rsidR="00A72A89" w:rsidRPr="0058586F">
        <w:rPr>
          <w:rFonts w:cs="Helvetica"/>
          <w:color w:val="333333"/>
          <w:shd w:val="clear" w:color="auto" w:fill="FFFFFF"/>
        </w:rPr>
        <w:t xml:space="preserve"> </w:t>
      </w:r>
      <w:r w:rsidR="009C42A2" w:rsidRPr="0058586F">
        <w:rPr>
          <w:rFonts w:cs="Helvetica"/>
          <w:color w:val="333333"/>
          <w:shd w:val="clear" w:color="auto" w:fill="FFFFFF"/>
        </w:rPr>
        <w:t>added to</w:t>
      </w:r>
      <w:r w:rsidR="00A72A89">
        <w:rPr>
          <w:rFonts w:cs="Helvetica"/>
          <w:color w:val="333333"/>
          <w:shd w:val="clear" w:color="auto" w:fill="FFFFFF"/>
        </w:rPr>
        <w:t xml:space="preserve"> the</w:t>
      </w:r>
      <w:r w:rsidR="009C42A2" w:rsidRPr="0058586F">
        <w:rPr>
          <w:rFonts w:cs="Helvetica"/>
          <w:color w:val="333333"/>
          <w:shd w:val="clear" w:color="auto" w:fill="FFFFFF"/>
        </w:rPr>
        <w:t xml:space="preserve"> OpenF</w:t>
      </w:r>
      <w:r w:rsidR="00990E3A">
        <w:rPr>
          <w:rFonts w:cs="Helvetica" w:hint="eastAsia"/>
          <w:color w:val="333333"/>
          <w:shd w:val="clear" w:color="auto" w:fill="FFFFFF"/>
        </w:rPr>
        <w:t>lo</w:t>
      </w:r>
      <w:r w:rsidR="009C42A2" w:rsidRPr="0058586F">
        <w:rPr>
          <w:rFonts w:cs="Helvetica"/>
          <w:color w:val="333333"/>
          <w:shd w:val="clear" w:color="auto" w:fill="FFFFFF"/>
        </w:rPr>
        <w:t xml:space="preserve">w ver1.3 code. </w:t>
      </w:r>
      <w:r>
        <w:rPr>
          <w:rFonts w:cs="Helvetica"/>
          <w:color w:val="333333"/>
          <w:shd w:val="clear" w:color="auto" w:fill="FFFFFF"/>
        </w:rPr>
        <w:t>Openflowj-otn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is used by </w:t>
      </w:r>
      <w:r w:rsidR="004A006A">
        <w:rPr>
          <w:rFonts w:cs="Helvetica" w:hint="eastAsia"/>
          <w:color w:val="333333"/>
          <w:shd w:val="clear" w:color="auto" w:fill="FFFFFF"/>
        </w:rPr>
        <w:t>DON</w:t>
      </w:r>
      <w:r w:rsidR="009C42A2" w:rsidRPr="0058586F">
        <w:rPr>
          <w:rFonts w:cs="Helvetica"/>
          <w:color w:val="333333"/>
          <w:shd w:val="clear" w:color="auto" w:fill="FFFFFF"/>
        </w:rPr>
        <w:t xml:space="preserve"> in order to handle OpenFlow1.3 with OTN parameters.</w:t>
      </w:r>
    </w:p>
    <w:p w:rsidR="0058586F" w:rsidRDefault="0058586F" w:rsidP="005B7ECA">
      <w:pPr>
        <w:spacing w:after="0"/>
      </w:pPr>
    </w:p>
    <w:p w:rsidR="003D52AF" w:rsidRDefault="003D52AF" w:rsidP="003D52AF">
      <w:pPr>
        <w:pStyle w:val="af3"/>
        <w:numPr>
          <w:ilvl w:val="0"/>
          <w:numId w:val="48"/>
        </w:numPr>
      </w:pPr>
      <w:r>
        <w:rPr>
          <w:rFonts w:hint="eastAsia"/>
        </w:rPr>
        <w:t>DON sets up TCP session with</w:t>
      </w:r>
      <w:r w:rsidR="00A72A89">
        <w:t xml:space="preserve"> the</w:t>
      </w:r>
      <w:r>
        <w:rPr>
          <w:rFonts w:hint="eastAsia"/>
        </w:rPr>
        <w:t xml:space="preserve"> RYU OTN extension and </w:t>
      </w:r>
      <w:r>
        <w:t>receives</w:t>
      </w:r>
      <w:r>
        <w:rPr>
          <w:rFonts w:hint="eastAsia"/>
        </w:rPr>
        <w:t xml:space="preserve"> the control command of </w:t>
      </w:r>
      <w:r w:rsidR="00A72A89">
        <w:t xml:space="preserve">the </w:t>
      </w:r>
      <w:r>
        <w:rPr>
          <w:rFonts w:hint="eastAsia"/>
        </w:rPr>
        <w:t>OpenFlow protocol.</w:t>
      </w:r>
    </w:p>
    <w:p w:rsidR="003B7BF3" w:rsidRDefault="003B7BF3" w:rsidP="00902363">
      <w:pPr>
        <w:pStyle w:val="af3"/>
        <w:numPr>
          <w:ilvl w:val="0"/>
          <w:numId w:val="48"/>
        </w:numPr>
      </w:pPr>
      <w:r>
        <w:rPr>
          <w:rFonts w:hint="eastAsia"/>
        </w:rPr>
        <w:t>DON analyzes the content of flowmod</w:t>
      </w:r>
      <w:r w:rsidR="007456EB">
        <w:t xml:space="preserve"> (</w:t>
      </w:r>
      <w:r w:rsidR="00A72A89">
        <w:t>p</w:t>
      </w:r>
      <w:r w:rsidR="007456EB">
        <w:t>lease see Note below)</w:t>
      </w:r>
      <w:r>
        <w:rPr>
          <w:rFonts w:hint="eastAsia"/>
        </w:rPr>
        <w:t>.</w:t>
      </w:r>
    </w:p>
    <w:p w:rsidR="003B7BF3" w:rsidRDefault="003B7BF3" w:rsidP="00902363">
      <w:pPr>
        <w:pStyle w:val="af3"/>
        <w:numPr>
          <w:ilvl w:val="0"/>
          <w:numId w:val="48"/>
        </w:numPr>
      </w:pPr>
      <w:r>
        <w:rPr>
          <w:rFonts w:hint="eastAsia"/>
        </w:rPr>
        <w:t xml:space="preserve">DON visualizes the ODU XC that is set up by flowmod. </w:t>
      </w:r>
    </w:p>
    <w:p w:rsidR="003B7BF3" w:rsidRDefault="003B7BF3" w:rsidP="007D799F">
      <w:pPr>
        <w:pStyle w:val="af3"/>
        <w:ind w:left="420"/>
      </w:pPr>
    </w:p>
    <w:p w:rsidR="003B7BF3" w:rsidRPr="006C39C4" w:rsidRDefault="00F864B5" w:rsidP="00902363">
      <w:pPr>
        <w:pStyle w:val="af3"/>
        <w:ind w:left="0"/>
      </w:pPr>
      <w:r>
        <w:t xml:space="preserve">Note: </w:t>
      </w:r>
      <w:r w:rsidR="003B7BF3">
        <w:rPr>
          <w:rFonts w:hint="eastAsia"/>
        </w:rPr>
        <w:t>DON can only see the addition (OFPFC_ADD)</w:t>
      </w:r>
      <w:r w:rsidR="00096F10">
        <w:rPr>
          <w:rFonts w:hint="eastAsia"/>
        </w:rPr>
        <w:t xml:space="preserve"> of flow entry</w:t>
      </w:r>
      <w:r w:rsidR="00A72A89">
        <w:t>.</w:t>
      </w:r>
      <w:r w:rsidR="00096F10">
        <w:rPr>
          <w:rFonts w:hint="eastAsia"/>
        </w:rPr>
        <w:t xml:space="preserve"> </w:t>
      </w:r>
      <w:r w:rsidR="00A72A89">
        <w:t>It</w:t>
      </w:r>
      <w:r w:rsidR="00A72A89">
        <w:rPr>
          <w:rFonts w:hint="eastAsia"/>
        </w:rPr>
        <w:t xml:space="preserve"> </w:t>
      </w:r>
      <w:r w:rsidR="00096F10">
        <w:rPr>
          <w:rFonts w:hint="eastAsia"/>
        </w:rPr>
        <w:t>does</w:t>
      </w:r>
      <w:r w:rsidR="00A72A89">
        <w:t xml:space="preserve"> </w:t>
      </w:r>
      <w:r w:rsidR="00A72A89">
        <w:rPr>
          <w:rFonts w:hint="eastAsia"/>
        </w:rPr>
        <w:t>n</w:t>
      </w:r>
      <w:r w:rsidR="00A72A89">
        <w:t>o</w:t>
      </w:r>
      <w:r w:rsidR="00A72A89">
        <w:rPr>
          <w:rFonts w:hint="eastAsia"/>
        </w:rPr>
        <w:t xml:space="preserve">t </w:t>
      </w:r>
      <w:r w:rsidR="00096F10">
        <w:rPr>
          <w:rFonts w:hint="eastAsia"/>
        </w:rPr>
        <w:t xml:space="preserve">support deletion </w:t>
      </w:r>
      <w:r w:rsidR="00096F10" w:rsidRPr="006C39C4">
        <w:rPr>
          <w:rFonts w:hint="eastAsia"/>
        </w:rPr>
        <w:t>(</w:t>
      </w:r>
      <w:r w:rsidR="00096F10" w:rsidRPr="00902363">
        <w:t>OFPFC_MODIFY, OFPFC_MODIFY_STRICT</w:t>
      </w:r>
      <w:r w:rsidR="00A72A89" w:rsidRPr="006C39C4">
        <w:rPr>
          <w:rFonts w:hint="eastAsia"/>
        </w:rPr>
        <w:t>)</w:t>
      </w:r>
      <w:r w:rsidR="00A72A89">
        <w:t xml:space="preserve"> or</w:t>
      </w:r>
      <w:r w:rsidR="00A72A89" w:rsidRPr="003D52AF">
        <w:t xml:space="preserve"> </w:t>
      </w:r>
      <w:r w:rsidR="00096F10" w:rsidRPr="003D52AF">
        <w:t>modification (</w:t>
      </w:r>
      <w:r w:rsidR="00096F10" w:rsidRPr="00902363">
        <w:t>OFPFC_DELETE, OFPFC_DELETE_STRICT</w:t>
      </w:r>
      <w:r w:rsidR="00096F10" w:rsidRPr="006C39C4">
        <w:rPr>
          <w:rFonts w:hint="eastAsia"/>
        </w:rPr>
        <w:t xml:space="preserve">). </w:t>
      </w:r>
    </w:p>
    <w:p w:rsidR="007D799F" w:rsidRPr="009C0ECA" w:rsidRDefault="00096F10" w:rsidP="007D799F">
      <w:pPr>
        <w:pStyle w:val="3"/>
      </w:pPr>
      <w:bookmarkStart w:id="216" w:name="_Toc414012551"/>
      <w:bookmarkStart w:id="217" w:name="_Toc414012552"/>
      <w:bookmarkStart w:id="218" w:name="_Toc415133052"/>
      <w:bookmarkEnd w:id="216"/>
      <w:bookmarkEnd w:id="217"/>
      <w:r>
        <w:rPr>
          <w:rFonts w:hint="eastAsia"/>
        </w:rPr>
        <w:t>Environment</w:t>
      </w:r>
      <w:bookmarkEnd w:id="218"/>
      <w:r>
        <w:rPr>
          <w:rFonts w:hint="eastAsia"/>
        </w:rPr>
        <w:t xml:space="preserve"> </w:t>
      </w:r>
    </w:p>
    <w:p w:rsidR="00096F10" w:rsidRDefault="00096F10" w:rsidP="005B7ECA">
      <w:pPr>
        <w:spacing w:after="0"/>
      </w:pPr>
      <w:r w:rsidRPr="00096F10">
        <w:t xml:space="preserve">Operation is </w:t>
      </w:r>
      <w:r w:rsidR="00D927C8">
        <w:t>validated</w:t>
      </w:r>
      <w:r w:rsidRPr="00096F10">
        <w:t xml:space="preserve"> in the following environments.</w:t>
      </w:r>
    </w:p>
    <w:p w:rsidR="00D57CA9" w:rsidRDefault="00D57CA9" w:rsidP="005B7ECA">
      <w:pPr>
        <w:spacing w:after="0"/>
      </w:pPr>
      <w:r w:rsidRPr="00CF01F7">
        <w:rPr>
          <w:rFonts w:hint="eastAsia"/>
        </w:rPr>
        <w:t>OS</w:t>
      </w:r>
      <w:r w:rsidR="00A72A89">
        <w:t>:</w:t>
      </w:r>
      <w:r w:rsidR="00A72A89" w:rsidRPr="00CF01F7" w:rsidDel="00A72A89">
        <w:rPr>
          <w:rFonts w:hint="eastAsia"/>
        </w:rPr>
        <w:t xml:space="preserve"> </w:t>
      </w:r>
      <w:r w:rsidRPr="00D57CA9">
        <w:rPr>
          <w:rFonts w:hint="eastAsia"/>
        </w:rPr>
        <w:t xml:space="preserve">Windows 7 Professional SP1 </w:t>
      </w:r>
      <w:r w:rsidRPr="00D57CA9">
        <w:t>(x64)</w:t>
      </w:r>
      <w:r w:rsidR="00A72A89">
        <w:t xml:space="preserve">, </w:t>
      </w:r>
      <w:r w:rsidRPr="00D57CA9">
        <w:t>Ubuntu</w:t>
      </w:r>
      <w:r w:rsidRPr="00D57CA9">
        <w:rPr>
          <w:rFonts w:hint="eastAsia"/>
        </w:rPr>
        <w:t xml:space="preserve"> desktop 12.04</w:t>
      </w:r>
      <w:r w:rsidRPr="00D57CA9">
        <w:t xml:space="preserve"> </w:t>
      </w:r>
      <w:r w:rsidRPr="00D57CA9">
        <w:rPr>
          <w:rFonts w:hint="eastAsia"/>
        </w:rPr>
        <w:t>(</w:t>
      </w:r>
      <w:r w:rsidRPr="00D57CA9">
        <w:t>x64</w:t>
      </w:r>
      <w:r w:rsidRPr="00D57CA9">
        <w:rPr>
          <w:rFonts w:hint="eastAsia"/>
        </w:rPr>
        <w:t>)</w:t>
      </w:r>
    </w:p>
    <w:p w:rsidR="00D57CA9" w:rsidRPr="00CF01F7" w:rsidRDefault="00096F10" w:rsidP="005B7ECA">
      <w:pPr>
        <w:spacing w:after="0"/>
      </w:pPr>
      <w:r>
        <w:rPr>
          <w:rFonts w:hint="eastAsia"/>
        </w:rPr>
        <w:t xml:space="preserve">Middleware: </w:t>
      </w:r>
      <w:r w:rsidR="00D57CA9" w:rsidRPr="00D57CA9">
        <w:rPr>
          <w:rFonts w:hint="eastAsia"/>
        </w:rPr>
        <w:t xml:space="preserve">Oracle Java VM  </w:t>
      </w:r>
      <w:r w:rsidR="002E379A">
        <w:rPr>
          <w:rFonts w:hint="eastAsia"/>
        </w:rPr>
        <w:t>jdk</w:t>
      </w:r>
      <w:r w:rsidR="00D57CA9" w:rsidRPr="00D57CA9">
        <w:rPr>
          <w:rFonts w:hint="eastAsia"/>
        </w:rPr>
        <w:t>1.7.0_51</w:t>
      </w:r>
      <w:r w:rsidR="00A72A89">
        <w:t xml:space="preserve">, </w:t>
      </w:r>
      <w:r w:rsidR="00D57CA9">
        <w:rPr>
          <w:rFonts w:hint="eastAsia"/>
        </w:rPr>
        <w:t>Maven</w:t>
      </w:r>
      <w:r w:rsidR="001F3D08">
        <w:t xml:space="preserve"> 3</w:t>
      </w:r>
    </w:p>
    <w:p w:rsidR="00A72A89" w:rsidRDefault="00A72A89" w:rsidP="005B7ECA">
      <w:pPr>
        <w:spacing w:after="0"/>
        <w:rPr>
          <w:rFonts w:eastAsia="ＭＳ 明朝"/>
        </w:rPr>
      </w:pPr>
    </w:p>
    <w:p w:rsidR="00652C4D" w:rsidRDefault="002A0A76" w:rsidP="005B7ECA">
      <w:pPr>
        <w:spacing w:after="0"/>
        <w:rPr>
          <w:rFonts w:eastAsia="ＭＳ 明朝"/>
        </w:rPr>
      </w:pPr>
      <w:r>
        <w:rPr>
          <w:rFonts w:eastAsia="ＭＳ 明朝"/>
        </w:rPr>
        <w:t>Note</w:t>
      </w:r>
      <w:r w:rsidR="00A72A89">
        <w:rPr>
          <w:rFonts w:eastAsia="ＭＳ 明朝"/>
        </w:rPr>
        <w:t>:</w:t>
      </w:r>
      <w:r>
        <w:rPr>
          <w:rFonts w:eastAsia="ＭＳ 明朝"/>
        </w:rPr>
        <w:t xml:space="preserve"> This software works with OCNRM, RYU-OE</w:t>
      </w:r>
      <w:r w:rsidR="00A72A89">
        <w:rPr>
          <w:rFonts w:eastAsia="ＭＳ 明朝"/>
        </w:rPr>
        <w:t>,</w:t>
      </w:r>
      <w:r>
        <w:rPr>
          <w:rFonts w:eastAsia="ＭＳ 明朝"/>
        </w:rPr>
        <w:t xml:space="preserve"> and PseudoMF.</w:t>
      </w:r>
    </w:p>
    <w:p w:rsidR="002A0A76" w:rsidRPr="007D799F" w:rsidRDefault="002A0A76" w:rsidP="005B7ECA">
      <w:pPr>
        <w:spacing w:after="0"/>
        <w:rPr>
          <w:rFonts w:eastAsia="ＭＳ 明朝"/>
        </w:rPr>
      </w:pPr>
    </w:p>
    <w:p w:rsidR="007D799F" w:rsidRDefault="00096F10" w:rsidP="007D799F">
      <w:pPr>
        <w:pStyle w:val="3"/>
      </w:pPr>
      <w:bookmarkStart w:id="219" w:name="_Toc415133053"/>
      <w:r>
        <w:rPr>
          <w:rFonts w:hint="eastAsia"/>
        </w:rPr>
        <w:t>URL</w:t>
      </w:r>
      <w:bookmarkEnd w:id="219"/>
      <w:r>
        <w:rPr>
          <w:rFonts w:hint="eastAsia"/>
        </w:rPr>
        <w:t xml:space="preserve"> </w:t>
      </w:r>
    </w:p>
    <w:p w:rsidR="004A307A" w:rsidRDefault="00505C63" w:rsidP="007D799F">
      <w:hyperlink r:id="rId20" w:history="1">
        <w:r w:rsidR="00957531" w:rsidRPr="00902363">
          <w:rPr>
            <w:rStyle w:val="aff"/>
          </w:rPr>
          <w:t>https://github.com/o3project</w:t>
        </w:r>
      </w:hyperlink>
      <w:r w:rsidR="003D72FD" w:rsidRPr="00902363">
        <w:rPr>
          <w:rStyle w:val="aff"/>
        </w:rPr>
        <w:t>/</w:t>
      </w:r>
      <w:r w:rsidR="006623F7">
        <w:rPr>
          <w:rStyle w:val="aff"/>
        </w:rPr>
        <w:t>d</w:t>
      </w:r>
      <w:r w:rsidR="003D72FD" w:rsidRPr="00902363">
        <w:rPr>
          <w:rStyle w:val="aff"/>
        </w:rPr>
        <w:t>ummyOptNode</w:t>
      </w:r>
    </w:p>
    <w:p w:rsidR="00096F10" w:rsidRDefault="00096F10" w:rsidP="005B7ECA">
      <w:pPr>
        <w:spacing w:after="0"/>
      </w:pPr>
      <w:r>
        <w:rPr>
          <w:rFonts w:hint="eastAsia"/>
        </w:rPr>
        <w:t xml:space="preserve">DON uses </w:t>
      </w:r>
      <w:r>
        <w:t>“</w:t>
      </w:r>
      <w:r w:rsidRPr="00D57CA9">
        <w:rPr>
          <w:rFonts w:hint="eastAsia"/>
        </w:rPr>
        <w:t>OpenFlowJ OTN</w:t>
      </w:r>
      <w:r>
        <w:rPr>
          <w:rFonts w:hint="eastAsia"/>
        </w:rPr>
        <w:t xml:space="preserve"> extension</w:t>
      </w:r>
      <w:r>
        <w:t>”</w:t>
      </w:r>
      <w:r>
        <w:rPr>
          <w:rFonts w:hint="eastAsia"/>
        </w:rPr>
        <w:t xml:space="preserve"> as </w:t>
      </w:r>
      <w:r w:rsidR="00A72A89">
        <w:t xml:space="preserve">an </w:t>
      </w:r>
      <w:r>
        <w:t>external</w:t>
      </w:r>
      <w:r>
        <w:rPr>
          <w:rFonts w:hint="eastAsia"/>
        </w:rPr>
        <w:t xml:space="preserve"> library. The library can </w:t>
      </w:r>
      <w:r w:rsidR="00A72A89">
        <w:t>be obtained</w:t>
      </w:r>
      <w:r w:rsidR="00A72A89">
        <w:rPr>
          <w:rFonts w:hint="eastAsia"/>
        </w:rPr>
        <w:t xml:space="preserve"> </w:t>
      </w:r>
      <w:r>
        <w:rPr>
          <w:rFonts w:hint="eastAsia"/>
        </w:rPr>
        <w:t>by the following URL.</w:t>
      </w:r>
    </w:p>
    <w:p w:rsidR="00652C4D" w:rsidRDefault="00505C63" w:rsidP="005B7ECA">
      <w:pPr>
        <w:spacing w:after="0"/>
      </w:pPr>
      <w:hyperlink r:id="rId21" w:history="1">
        <w:r w:rsidR="00652C4D" w:rsidRPr="00902363">
          <w:rPr>
            <w:rStyle w:val="aff"/>
          </w:rPr>
          <w:t>https://github.com/o3project</w:t>
        </w:r>
      </w:hyperlink>
      <w:r w:rsidR="003D72FD" w:rsidRPr="00902363">
        <w:rPr>
          <w:rStyle w:val="aff"/>
        </w:rPr>
        <w:t>/</w:t>
      </w:r>
      <w:r w:rsidR="00F864B5" w:rsidRPr="00902363">
        <w:rPr>
          <w:rStyle w:val="aff"/>
        </w:rPr>
        <w:t>o</w:t>
      </w:r>
      <w:r w:rsidR="007929D7" w:rsidRPr="00902363">
        <w:rPr>
          <w:rStyle w:val="aff"/>
        </w:rPr>
        <w:t>penflowj-otn</w:t>
      </w:r>
    </w:p>
    <w:p w:rsidR="00957531" w:rsidRPr="00652C4D" w:rsidRDefault="00957531" w:rsidP="005B7ECA">
      <w:pPr>
        <w:spacing w:after="0"/>
      </w:pPr>
    </w:p>
    <w:p w:rsidR="004A307A" w:rsidRDefault="002E379A" w:rsidP="004A307A">
      <w:pPr>
        <w:pStyle w:val="3"/>
      </w:pPr>
      <w:bookmarkStart w:id="220" w:name="_Toc415133054"/>
      <w:r>
        <w:t>Build</w:t>
      </w:r>
      <w:bookmarkEnd w:id="220"/>
    </w:p>
    <w:p w:rsidR="00096F10" w:rsidRDefault="00DD2A37" w:rsidP="00652C4D">
      <w:r>
        <w:rPr>
          <w:rFonts w:hint="eastAsia"/>
        </w:rPr>
        <w:t xml:space="preserve">It is necessary to build </w:t>
      </w:r>
      <w:r>
        <w:t>“</w:t>
      </w:r>
      <w:r>
        <w:rPr>
          <w:rFonts w:hint="eastAsia"/>
        </w:rPr>
        <w:t>OpenFlow</w:t>
      </w:r>
      <w:r w:rsidR="006623F7">
        <w:t>J</w:t>
      </w:r>
      <w:r>
        <w:rPr>
          <w:rFonts w:hint="eastAsia"/>
        </w:rPr>
        <w:t xml:space="preserve"> OTN extension</w:t>
      </w:r>
      <w:r>
        <w:t>”</w:t>
      </w:r>
      <w:r>
        <w:rPr>
          <w:rFonts w:hint="eastAsia"/>
        </w:rPr>
        <w:t xml:space="preserve"> before build</w:t>
      </w:r>
      <w:r w:rsidR="00A72A89">
        <w:t>ing</w:t>
      </w:r>
      <w:r>
        <w:rPr>
          <w:rFonts w:hint="eastAsia"/>
        </w:rPr>
        <w:t xml:space="preserve"> DON because DON uses the extension</w:t>
      </w:r>
      <w:r w:rsidRPr="00652BD6">
        <w:rPr>
          <w:rFonts w:hint="eastAsia"/>
        </w:rPr>
        <w:t xml:space="preserve"> </w:t>
      </w:r>
      <w:r w:rsidR="00652BD6" w:rsidRPr="00652BD6">
        <w:t>for</w:t>
      </w:r>
      <w:r w:rsidR="00652BD6">
        <w:rPr>
          <w:rFonts w:hint="eastAsia"/>
          <w:color w:val="FF00FF"/>
        </w:rPr>
        <w:t xml:space="preserve"> </w:t>
      </w:r>
      <w:r>
        <w:rPr>
          <w:rFonts w:hint="eastAsia"/>
        </w:rPr>
        <w:t>the external library.</w:t>
      </w:r>
    </w:p>
    <w:p w:rsidR="00D57CA9" w:rsidRDefault="00D57CA9" w:rsidP="00D57CA9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 clone https://github.com/o3project/</w:t>
      </w:r>
      <w:r w:rsidR="007929D7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openflowj-otn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.git</w:t>
      </w:r>
    </w:p>
    <w:p w:rsidR="00546AA2" w:rsidRPr="00902363" w:rsidRDefault="00546AA2" w:rsidP="00546AA2">
      <w:pPr>
        <w:pStyle w:val="HTML"/>
        <w:shd w:val="clear" w:color="auto" w:fill="F7F7F7"/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</w:pPr>
      <w:r w:rsidRPr="00902363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 xml:space="preserve">$ cd </w:t>
      </w:r>
      <w:r w:rsidR="007929D7" w:rsidRPr="00902363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>openflowj-otn</w:t>
      </w:r>
    </w:p>
    <w:p w:rsidR="00D57CA9" w:rsidRDefault="00D57CA9" w:rsidP="00D57CA9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mvn</w:t>
      </w:r>
      <w:r w:rsidR="002E379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clean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install</w:t>
      </w:r>
    </w:p>
    <w:p w:rsidR="00D57CA9" w:rsidRDefault="00D57CA9" w:rsidP="00B67605">
      <w:pPr>
        <w:spacing w:after="0"/>
      </w:pPr>
    </w:p>
    <w:p w:rsidR="002E379A" w:rsidRDefault="002E379A" w:rsidP="00546AA2">
      <w:pPr>
        <w:pStyle w:val="HTML"/>
        <w:shd w:val="clear" w:color="auto" w:fill="F7F7F7"/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 xml:space="preserve">$ 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git clone https://github.com/o3project/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dummyoptnode</w:t>
      </w:r>
      <w:r w:rsidRPr="00D57CA9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.git</w:t>
      </w:r>
    </w:p>
    <w:p w:rsidR="00546AA2" w:rsidRPr="00902363" w:rsidRDefault="00546AA2" w:rsidP="00546AA2">
      <w:pPr>
        <w:pStyle w:val="HTML"/>
        <w:shd w:val="clear" w:color="auto" w:fill="F7F7F7"/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</w:pPr>
      <w:r w:rsidRPr="00902363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>$ cd dummyoptnode</w:t>
      </w:r>
    </w:p>
    <w:p w:rsidR="0058586F" w:rsidRDefault="0058586F" w:rsidP="0058586F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mvn </w:t>
      </w:r>
      <w:r w:rsidR="002E379A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clean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install</w:t>
      </w:r>
    </w:p>
    <w:p w:rsidR="002A0A76" w:rsidRDefault="002A0A76" w:rsidP="0058586F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 tar xfvz ./target</w:t>
      </w:r>
      <w:r w:rsidRPr="006C39C4">
        <w:rPr>
          <w:rStyle w:val="HTML1"/>
          <w:rFonts w:ascii="Consolas" w:hAnsi="Consolas" w:cs="Consolas" w:hint="eastAsia"/>
          <w:sz w:val="20"/>
          <w:szCs w:val="20"/>
          <w:bdr w:val="none" w:sz="0" w:space="0" w:color="auto" w:frame="1"/>
        </w:rPr>
        <w:t>/</w:t>
      </w:r>
      <w:r w:rsidRPr="006138B2"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>dummyoptnode-1.0.0-bin.tar.gz</w:t>
      </w:r>
      <w:r>
        <w:rPr>
          <w:rStyle w:val="HTML1"/>
          <w:rFonts w:ascii="Consolas" w:hAnsi="Consolas" w:cs="Consolas"/>
          <w:sz w:val="20"/>
          <w:szCs w:val="20"/>
          <w:bdr w:val="none" w:sz="0" w:space="0" w:color="auto" w:frame="1"/>
        </w:rPr>
        <w:t xml:space="preserve"> 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–C ~/</w:t>
      </w:r>
    </w:p>
    <w:p w:rsidR="00A72A89" w:rsidRDefault="00A72A89" w:rsidP="009309C3">
      <w:pPr>
        <w:spacing w:after="0"/>
      </w:pPr>
    </w:p>
    <w:p w:rsidR="002E379A" w:rsidRDefault="006138B2" w:rsidP="009309C3">
      <w:pPr>
        <w:spacing w:after="0"/>
      </w:pPr>
      <w:r>
        <w:t xml:space="preserve">You can </w:t>
      </w:r>
      <w:r w:rsidR="00562AD4">
        <w:t>choose your</w:t>
      </w:r>
      <w:r>
        <w:t xml:space="preserve"> </w:t>
      </w:r>
      <w:r w:rsidR="00A72A89">
        <w:t xml:space="preserve">own </w:t>
      </w:r>
      <w:r>
        <w:t>install directory</w:t>
      </w:r>
      <w:r w:rsidR="00562AD4">
        <w:t xml:space="preserve"> instead of ~/</w:t>
      </w:r>
      <w:r>
        <w:t>.</w:t>
      </w:r>
    </w:p>
    <w:p w:rsidR="00B54467" w:rsidRDefault="00B54467" w:rsidP="009309C3">
      <w:pPr>
        <w:spacing w:after="0"/>
      </w:pPr>
    </w:p>
    <w:p w:rsidR="00291CA6" w:rsidRDefault="002E379A" w:rsidP="00902363">
      <w:pPr>
        <w:pStyle w:val="3"/>
      </w:pPr>
      <w:bookmarkStart w:id="221" w:name="_Toc415133055"/>
      <w:r>
        <w:rPr>
          <w:rFonts w:hint="eastAsia"/>
        </w:rPr>
        <w:t>Configuration</w:t>
      </w:r>
      <w:bookmarkEnd w:id="221"/>
    </w:p>
    <w:p w:rsidR="00562AD4" w:rsidRDefault="00562AD4" w:rsidP="005B7ECA">
      <w:bookmarkStart w:id="222" w:name="_Toc413914560"/>
      <w:bookmarkStart w:id="223" w:name="_Toc413914561"/>
      <w:bookmarkStart w:id="224" w:name="_Toc413914562"/>
      <w:bookmarkStart w:id="225" w:name="_Toc413914563"/>
      <w:bookmarkStart w:id="226" w:name="_Toc413914564"/>
      <w:bookmarkStart w:id="227" w:name="_Toc413914565"/>
      <w:bookmarkStart w:id="228" w:name="_Toc413914566"/>
      <w:bookmarkStart w:id="229" w:name="_Toc413914567"/>
      <w:bookmarkStart w:id="230" w:name="_Toc413914568"/>
      <w:bookmarkStart w:id="231" w:name="_Toc413914569"/>
      <w:bookmarkStart w:id="232" w:name="_Toc413914570"/>
      <w:bookmarkStart w:id="233" w:name="_Toc413914571"/>
      <w:bookmarkStart w:id="234" w:name="_Toc413914572"/>
      <w:bookmarkStart w:id="235" w:name="_Toc413914573"/>
      <w:bookmarkStart w:id="236" w:name="_Toc413914574"/>
      <w:bookmarkStart w:id="237" w:name="_Toc413914575"/>
      <w:bookmarkStart w:id="238" w:name="_Toc413914576"/>
      <w:bookmarkStart w:id="239" w:name="_Toc413914577"/>
      <w:bookmarkStart w:id="240" w:name="_Toc413914578"/>
      <w:bookmarkStart w:id="241" w:name="_Toc413914579"/>
      <w:bookmarkStart w:id="242" w:name="_Toc413914580"/>
      <w:bookmarkStart w:id="243" w:name="_Toc413914581"/>
      <w:bookmarkStart w:id="244" w:name="_Toc413914582"/>
      <w:bookmarkStart w:id="245" w:name="_Toc413914583"/>
      <w:bookmarkStart w:id="246" w:name="_Toc413914584"/>
      <w:bookmarkStart w:id="247" w:name="_Toc413914585"/>
      <w:bookmarkStart w:id="248" w:name="_Toc413914586"/>
      <w:bookmarkStart w:id="249" w:name="_Toc413914587"/>
      <w:bookmarkStart w:id="250" w:name="_Toc413914588"/>
      <w:bookmarkStart w:id="251" w:name="_Toc413914589"/>
      <w:bookmarkStart w:id="252" w:name="_Toc413914590"/>
      <w:bookmarkStart w:id="253" w:name="_Toc413914591"/>
      <w:bookmarkStart w:id="254" w:name="_Toc413914592"/>
      <w:bookmarkStart w:id="255" w:name="_Toc413914593"/>
      <w:bookmarkStart w:id="256" w:name="_Toc413914594"/>
      <w:bookmarkStart w:id="257" w:name="_Toc413914595"/>
      <w:bookmarkStart w:id="258" w:name="_Toc413914596"/>
      <w:bookmarkStart w:id="259" w:name="_Toc413914597"/>
      <w:bookmarkStart w:id="260" w:name="_Toc413914598"/>
      <w:bookmarkStart w:id="261" w:name="_Toc413914599"/>
      <w:bookmarkStart w:id="262" w:name="_Toc413914600"/>
      <w:bookmarkStart w:id="263" w:name="_Toc413914601"/>
      <w:bookmarkStart w:id="264" w:name="_Toc413914602"/>
      <w:bookmarkStart w:id="265" w:name="_Toc413914603"/>
      <w:bookmarkStart w:id="266" w:name="_Toc413914604"/>
      <w:bookmarkStart w:id="267" w:name="_Toc413914605"/>
      <w:bookmarkStart w:id="268" w:name="_Toc413914606"/>
      <w:bookmarkStart w:id="269" w:name="_Toc413914607"/>
      <w:bookmarkStart w:id="270" w:name="_Toc413914608"/>
      <w:bookmarkStart w:id="271" w:name="_Toc413914609"/>
      <w:bookmarkStart w:id="272" w:name="_Toc413914610"/>
      <w:bookmarkStart w:id="273" w:name="_Toc413914611"/>
      <w:bookmarkStart w:id="274" w:name="_Toc413914612"/>
      <w:bookmarkStart w:id="275" w:name="_Toc413914613"/>
      <w:bookmarkStart w:id="276" w:name="_Toc413914614"/>
      <w:bookmarkStart w:id="277" w:name="_Toc413914615"/>
      <w:bookmarkStart w:id="278" w:name="_Toc413914616"/>
      <w:bookmarkStart w:id="279" w:name="_Toc413914617"/>
      <w:bookmarkStart w:id="280" w:name="_Toc413914618"/>
      <w:bookmarkStart w:id="281" w:name="_Toc413914619"/>
      <w:bookmarkStart w:id="282" w:name="_Toc413914620"/>
      <w:bookmarkStart w:id="283" w:name="_Toc413914621"/>
      <w:bookmarkStart w:id="284" w:name="_Toc413914622"/>
      <w:bookmarkStart w:id="285" w:name="_Toc413914623"/>
      <w:bookmarkStart w:id="286" w:name="_Toc413914624"/>
      <w:bookmarkStart w:id="287" w:name="_Toc413914625"/>
      <w:bookmarkStart w:id="288" w:name="_Toc413914626"/>
      <w:bookmarkStart w:id="289" w:name="_Toc413914627"/>
      <w:bookmarkStart w:id="290" w:name="_Toc413914628"/>
      <w:bookmarkStart w:id="291" w:name="_Toc413914629"/>
      <w:bookmarkStart w:id="292" w:name="_Toc413914630"/>
      <w:bookmarkStart w:id="293" w:name="_Toc413914631"/>
      <w:bookmarkStart w:id="294" w:name="_Toc413914632"/>
      <w:bookmarkStart w:id="295" w:name="_Toc413914633"/>
      <w:bookmarkStart w:id="296" w:name="_Toc413914634"/>
      <w:bookmarkStart w:id="297" w:name="_Toc413914635"/>
      <w:bookmarkStart w:id="298" w:name="_Toc413914636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r>
        <w:t xml:space="preserve">Edit </w:t>
      </w:r>
      <w:r w:rsidRPr="00562AD4">
        <w:t>dummyoptnode-1.0.0/config.properties. In this</w:t>
      </w:r>
      <w:r>
        <w:t xml:space="preserve"> document, parameters such as IP address/Port number in sample settings (see </w:t>
      </w:r>
      <w:r w:rsidR="00C340FC">
        <w:fldChar w:fldCharType="begin"/>
      </w:r>
      <w:r>
        <w:instrText xml:space="preserve"> REF _Ref413855549 \h </w:instrText>
      </w:r>
      <w:r w:rsidR="00C340FC">
        <w:fldChar w:fldCharType="separate"/>
      </w:r>
      <w:r w:rsidR="007A7646">
        <w:t xml:space="preserve">Figure </w:t>
      </w:r>
      <w:r w:rsidR="007A7646">
        <w:rPr>
          <w:noProof/>
        </w:rPr>
        <w:t>3</w:t>
      </w:r>
      <w:r w:rsidR="00C340FC">
        <w:fldChar w:fldCharType="end"/>
      </w:r>
      <w:r>
        <w:t>) are used, for example.</w:t>
      </w:r>
    </w:p>
    <w:p w:rsidR="00562AD4" w:rsidRPr="00A8144B" w:rsidRDefault="00562AD4" w:rsidP="00562AD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ＭＳ ゴシック" w:hAnsi="Consolas" w:cs="Consolas"/>
          <w:color w:val="333333"/>
          <w:sz w:val="20"/>
          <w:szCs w:val="20"/>
        </w:rPr>
      </w:pPr>
      <w:r w:rsidRPr="00A8144B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 xml:space="preserve">$ vi </w:t>
      </w:r>
      <w:r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~/</w:t>
      </w:r>
      <w:r w:rsidRPr="00562AD4">
        <w:rPr>
          <w:rFonts w:ascii="Consolas" w:eastAsia="ＭＳ ゴシック" w:hAnsi="Consolas" w:cs="Consolas"/>
          <w:color w:val="333333"/>
          <w:sz w:val="20"/>
          <w:szCs w:val="20"/>
          <w:bdr w:val="none" w:sz="0" w:space="0" w:color="auto" w:frame="1"/>
        </w:rPr>
        <w:t>dummyoptnode-1.0.0/config.properties</w:t>
      </w:r>
    </w:p>
    <w:p w:rsidR="00562AD4" w:rsidRDefault="00562AD4" w:rsidP="005B7ECA">
      <w:pPr>
        <w:spacing w:after="0"/>
      </w:pPr>
    </w:p>
    <w:p w:rsidR="00AA3274" w:rsidRPr="0078381A" w:rsidRDefault="00562AD4" w:rsidP="006C39C4">
      <w:r>
        <w:t>S</w:t>
      </w:r>
      <w:r w:rsidR="00AA3274" w:rsidRPr="00AA3274">
        <w:t>et RYU-OE</w:t>
      </w:r>
      <w:r>
        <w:t>’s host &amp; port for OpenFlow session.</w:t>
      </w:r>
    </w:p>
    <w:p w:rsidR="00AA3274" w:rsidRDefault="00AA3274" w:rsidP="00AA3274">
      <w:pPr>
        <w:pStyle w:val="HTML"/>
        <w:shd w:val="clear" w:color="auto" w:fill="F7F7F7"/>
        <w:ind w:firstLineChars="50" w:firstLine="100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ofcHostname=</w:t>
      </w:r>
      <w:r w:rsidR="00C37C5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127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C37C5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  <w:r w:rsidR="00C37C53">
        <w:rPr>
          <w:rStyle w:val="HTML1"/>
          <w:rFonts w:ascii="Consolas" w:hAnsi="Consolas" w:cs="Consolas" w:hint="eastAsia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.1</w:t>
      </w:r>
    </w:p>
    <w:p w:rsidR="00AA3274" w:rsidRDefault="00AA3274" w:rsidP="00AA3274">
      <w:pPr>
        <w:pStyle w:val="HTML"/>
        <w:shd w:val="clear" w:color="auto" w:fill="F7F7F7"/>
        <w:ind w:firstLineChars="50" w:firstLine="10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ofcPortNumber=6633</w:t>
      </w:r>
    </w:p>
    <w:p w:rsidR="00AA3274" w:rsidRPr="00AA3274" w:rsidRDefault="00AA3274" w:rsidP="005B7ECA">
      <w:pPr>
        <w:spacing w:after="0"/>
      </w:pPr>
    </w:p>
    <w:p w:rsidR="001015EC" w:rsidRDefault="005B28AC" w:rsidP="001015EC">
      <w:pPr>
        <w:pStyle w:val="3"/>
      </w:pPr>
      <w:bookmarkStart w:id="299" w:name="_Toc413932228"/>
      <w:bookmarkStart w:id="300" w:name="_Toc414002073"/>
      <w:bookmarkStart w:id="301" w:name="_Toc414012574"/>
      <w:bookmarkStart w:id="302" w:name="_Toc413932229"/>
      <w:bookmarkStart w:id="303" w:name="_Toc414002074"/>
      <w:bookmarkStart w:id="304" w:name="_Toc414012575"/>
      <w:bookmarkStart w:id="305" w:name="_Toc413932230"/>
      <w:bookmarkStart w:id="306" w:name="_Toc414002075"/>
      <w:bookmarkStart w:id="307" w:name="_Toc414012576"/>
      <w:bookmarkStart w:id="308" w:name="_Toc413932231"/>
      <w:bookmarkStart w:id="309" w:name="_Toc414002076"/>
      <w:bookmarkStart w:id="310" w:name="_Toc414012577"/>
      <w:bookmarkStart w:id="311" w:name="_Toc413932232"/>
      <w:bookmarkStart w:id="312" w:name="_Toc414002077"/>
      <w:bookmarkStart w:id="313" w:name="_Toc414012578"/>
      <w:bookmarkStart w:id="314" w:name="_Toc413932233"/>
      <w:bookmarkStart w:id="315" w:name="_Toc414002078"/>
      <w:bookmarkStart w:id="316" w:name="_Toc414012579"/>
      <w:bookmarkStart w:id="317" w:name="_Toc413932234"/>
      <w:bookmarkStart w:id="318" w:name="_Toc414002079"/>
      <w:bookmarkStart w:id="319" w:name="_Toc414012580"/>
      <w:bookmarkStart w:id="320" w:name="_Toc413932235"/>
      <w:bookmarkStart w:id="321" w:name="_Toc414002080"/>
      <w:bookmarkStart w:id="322" w:name="_Toc414012581"/>
      <w:bookmarkStart w:id="323" w:name="_Toc413932236"/>
      <w:bookmarkStart w:id="324" w:name="_Toc414002081"/>
      <w:bookmarkStart w:id="325" w:name="_Toc414012582"/>
      <w:bookmarkStart w:id="326" w:name="_Toc413932237"/>
      <w:bookmarkStart w:id="327" w:name="_Toc414002082"/>
      <w:bookmarkStart w:id="328" w:name="_Toc414012583"/>
      <w:bookmarkStart w:id="329" w:name="_Toc413932238"/>
      <w:bookmarkStart w:id="330" w:name="_Toc414002083"/>
      <w:bookmarkStart w:id="331" w:name="_Toc414012584"/>
      <w:bookmarkStart w:id="332" w:name="_Toc413932239"/>
      <w:bookmarkStart w:id="333" w:name="_Toc414002084"/>
      <w:bookmarkStart w:id="334" w:name="_Toc414012585"/>
      <w:bookmarkStart w:id="335" w:name="_Toc413932240"/>
      <w:bookmarkStart w:id="336" w:name="_Toc414002085"/>
      <w:bookmarkStart w:id="337" w:name="_Toc414012586"/>
      <w:bookmarkStart w:id="338" w:name="_Toc413932241"/>
      <w:bookmarkStart w:id="339" w:name="_Toc414002086"/>
      <w:bookmarkStart w:id="340" w:name="_Toc414012587"/>
      <w:bookmarkStart w:id="341" w:name="_Toc413932242"/>
      <w:bookmarkStart w:id="342" w:name="_Toc414002087"/>
      <w:bookmarkStart w:id="343" w:name="_Toc414012588"/>
      <w:bookmarkStart w:id="344" w:name="_Toc413932243"/>
      <w:bookmarkStart w:id="345" w:name="_Toc414002088"/>
      <w:bookmarkStart w:id="346" w:name="_Toc414012589"/>
      <w:bookmarkStart w:id="347" w:name="_Toc413932244"/>
      <w:bookmarkStart w:id="348" w:name="_Toc414002089"/>
      <w:bookmarkStart w:id="349" w:name="_Toc414012590"/>
      <w:bookmarkStart w:id="350" w:name="_Toc413932245"/>
      <w:bookmarkStart w:id="351" w:name="_Toc414002090"/>
      <w:bookmarkStart w:id="352" w:name="_Toc414012591"/>
      <w:bookmarkStart w:id="353" w:name="_Toc413932246"/>
      <w:bookmarkStart w:id="354" w:name="_Toc414002091"/>
      <w:bookmarkStart w:id="355" w:name="_Toc414012592"/>
      <w:bookmarkStart w:id="356" w:name="_Toc413932247"/>
      <w:bookmarkStart w:id="357" w:name="_Toc414002092"/>
      <w:bookmarkStart w:id="358" w:name="_Toc414012593"/>
      <w:bookmarkStart w:id="359" w:name="_Toc413932248"/>
      <w:bookmarkStart w:id="360" w:name="_Toc414002093"/>
      <w:bookmarkStart w:id="361" w:name="_Toc414012594"/>
      <w:bookmarkStart w:id="362" w:name="_Toc413932249"/>
      <w:bookmarkStart w:id="363" w:name="_Toc414002094"/>
      <w:bookmarkStart w:id="364" w:name="_Toc414012595"/>
      <w:bookmarkStart w:id="365" w:name="_Toc413932250"/>
      <w:bookmarkStart w:id="366" w:name="_Toc414002095"/>
      <w:bookmarkStart w:id="367" w:name="_Toc414012596"/>
      <w:bookmarkStart w:id="368" w:name="_Toc413932251"/>
      <w:bookmarkStart w:id="369" w:name="_Toc414002096"/>
      <w:bookmarkStart w:id="370" w:name="_Toc414012597"/>
      <w:bookmarkStart w:id="371" w:name="_Toc413932252"/>
      <w:bookmarkStart w:id="372" w:name="_Toc414002097"/>
      <w:bookmarkStart w:id="373" w:name="_Toc414012598"/>
      <w:bookmarkStart w:id="374" w:name="_Toc413932253"/>
      <w:bookmarkStart w:id="375" w:name="_Toc414002098"/>
      <w:bookmarkStart w:id="376" w:name="_Toc414012599"/>
      <w:bookmarkStart w:id="377" w:name="_Toc413932254"/>
      <w:bookmarkStart w:id="378" w:name="_Toc414002099"/>
      <w:bookmarkStart w:id="379" w:name="_Toc414012600"/>
      <w:bookmarkStart w:id="380" w:name="_Toc413932255"/>
      <w:bookmarkStart w:id="381" w:name="_Toc414002100"/>
      <w:bookmarkStart w:id="382" w:name="_Toc414012601"/>
      <w:bookmarkStart w:id="383" w:name="_Toc413932256"/>
      <w:bookmarkStart w:id="384" w:name="_Toc414002101"/>
      <w:bookmarkStart w:id="385" w:name="_Toc414012602"/>
      <w:bookmarkStart w:id="386" w:name="_Toc413932257"/>
      <w:bookmarkStart w:id="387" w:name="_Toc414002102"/>
      <w:bookmarkStart w:id="388" w:name="_Toc414012603"/>
      <w:bookmarkStart w:id="389" w:name="_Toc413932258"/>
      <w:bookmarkStart w:id="390" w:name="_Toc414002103"/>
      <w:bookmarkStart w:id="391" w:name="_Toc414012604"/>
      <w:bookmarkStart w:id="392" w:name="_Toc413932259"/>
      <w:bookmarkStart w:id="393" w:name="_Toc414002104"/>
      <w:bookmarkStart w:id="394" w:name="_Toc414012605"/>
      <w:bookmarkStart w:id="395" w:name="_Toc413932260"/>
      <w:bookmarkStart w:id="396" w:name="_Toc414002105"/>
      <w:bookmarkStart w:id="397" w:name="_Toc414012606"/>
      <w:bookmarkStart w:id="398" w:name="_Toc413932261"/>
      <w:bookmarkStart w:id="399" w:name="_Toc414002106"/>
      <w:bookmarkStart w:id="400" w:name="_Toc414012607"/>
      <w:bookmarkStart w:id="401" w:name="_Toc413932262"/>
      <w:bookmarkStart w:id="402" w:name="_Toc414002107"/>
      <w:bookmarkStart w:id="403" w:name="_Toc414012608"/>
      <w:bookmarkStart w:id="404" w:name="_Toc413932263"/>
      <w:bookmarkStart w:id="405" w:name="_Toc414002108"/>
      <w:bookmarkStart w:id="406" w:name="_Toc414012609"/>
      <w:bookmarkStart w:id="407" w:name="_Toc413932264"/>
      <w:bookmarkStart w:id="408" w:name="_Toc414002109"/>
      <w:bookmarkStart w:id="409" w:name="_Toc414012610"/>
      <w:bookmarkStart w:id="410" w:name="_Toc413932265"/>
      <w:bookmarkStart w:id="411" w:name="_Toc414002110"/>
      <w:bookmarkStart w:id="412" w:name="_Toc414012611"/>
      <w:bookmarkStart w:id="413" w:name="_Toc413932266"/>
      <w:bookmarkStart w:id="414" w:name="_Toc414002111"/>
      <w:bookmarkStart w:id="415" w:name="_Toc414012612"/>
      <w:bookmarkStart w:id="416" w:name="_Toc413932267"/>
      <w:bookmarkStart w:id="417" w:name="_Toc414002112"/>
      <w:bookmarkStart w:id="418" w:name="_Toc414012613"/>
      <w:bookmarkStart w:id="419" w:name="_Toc413932268"/>
      <w:bookmarkStart w:id="420" w:name="_Toc414002113"/>
      <w:bookmarkStart w:id="421" w:name="_Toc414012614"/>
      <w:bookmarkStart w:id="422" w:name="_Toc413932269"/>
      <w:bookmarkStart w:id="423" w:name="_Toc414002114"/>
      <w:bookmarkStart w:id="424" w:name="_Toc414012615"/>
      <w:bookmarkStart w:id="425" w:name="_Toc413932270"/>
      <w:bookmarkStart w:id="426" w:name="_Toc414002115"/>
      <w:bookmarkStart w:id="427" w:name="_Toc414012616"/>
      <w:bookmarkStart w:id="428" w:name="_Toc413932271"/>
      <w:bookmarkStart w:id="429" w:name="_Toc414002116"/>
      <w:bookmarkStart w:id="430" w:name="_Toc414012617"/>
      <w:bookmarkStart w:id="431" w:name="_Toc413932272"/>
      <w:bookmarkStart w:id="432" w:name="_Toc414002117"/>
      <w:bookmarkStart w:id="433" w:name="_Toc414012618"/>
      <w:bookmarkStart w:id="434" w:name="_Toc413932273"/>
      <w:bookmarkStart w:id="435" w:name="_Toc414002118"/>
      <w:bookmarkStart w:id="436" w:name="_Toc414012619"/>
      <w:bookmarkStart w:id="437" w:name="_Toc413932274"/>
      <w:bookmarkStart w:id="438" w:name="_Toc414002119"/>
      <w:bookmarkStart w:id="439" w:name="_Toc414012620"/>
      <w:bookmarkStart w:id="440" w:name="_Toc413932275"/>
      <w:bookmarkStart w:id="441" w:name="_Toc414002120"/>
      <w:bookmarkStart w:id="442" w:name="_Toc414012621"/>
      <w:bookmarkStart w:id="443" w:name="_Toc413932276"/>
      <w:bookmarkStart w:id="444" w:name="_Toc414002121"/>
      <w:bookmarkStart w:id="445" w:name="_Toc414012622"/>
      <w:bookmarkStart w:id="446" w:name="_Toc413932277"/>
      <w:bookmarkStart w:id="447" w:name="_Toc414002122"/>
      <w:bookmarkStart w:id="448" w:name="_Toc414012623"/>
      <w:bookmarkStart w:id="449" w:name="_Toc413932278"/>
      <w:bookmarkStart w:id="450" w:name="_Toc414002123"/>
      <w:bookmarkStart w:id="451" w:name="_Toc414012624"/>
      <w:bookmarkStart w:id="452" w:name="_Toc413932279"/>
      <w:bookmarkStart w:id="453" w:name="_Toc414002124"/>
      <w:bookmarkStart w:id="454" w:name="_Toc414012625"/>
      <w:bookmarkStart w:id="455" w:name="_Toc413932280"/>
      <w:bookmarkStart w:id="456" w:name="_Toc414002125"/>
      <w:bookmarkStart w:id="457" w:name="_Toc414012626"/>
      <w:bookmarkStart w:id="458" w:name="_Toc413932281"/>
      <w:bookmarkStart w:id="459" w:name="_Toc414002126"/>
      <w:bookmarkStart w:id="460" w:name="_Toc414012627"/>
      <w:bookmarkStart w:id="461" w:name="_Toc413932282"/>
      <w:bookmarkStart w:id="462" w:name="_Toc414002127"/>
      <w:bookmarkStart w:id="463" w:name="_Toc414012628"/>
      <w:bookmarkStart w:id="464" w:name="_Toc413932283"/>
      <w:bookmarkStart w:id="465" w:name="_Toc414002128"/>
      <w:bookmarkStart w:id="466" w:name="_Toc414012629"/>
      <w:bookmarkStart w:id="467" w:name="_Toc413932284"/>
      <w:bookmarkStart w:id="468" w:name="_Toc414002129"/>
      <w:bookmarkStart w:id="469" w:name="_Toc414012630"/>
      <w:bookmarkStart w:id="470" w:name="_Toc413932285"/>
      <w:bookmarkStart w:id="471" w:name="_Toc414002130"/>
      <w:bookmarkStart w:id="472" w:name="_Toc414012631"/>
      <w:bookmarkStart w:id="473" w:name="_Toc413932286"/>
      <w:bookmarkStart w:id="474" w:name="_Toc414002131"/>
      <w:bookmarkStart w:id="475" w:name="_Toc414012632"/>
      <w:bookmarkStart w:id="476" w:name="_Toc413932287"/>
      <w:bookmarkStart w:id="477" w:name="_Toc414002132"/>
      <w:bookmarkStart w:id="478" w:name="_Toc414012633"/>
      <w:bookmarkStart w:id="479" w:name="_Toc413932288"/>
      <w:bookmarkStart w:id="480" w:name="_Toc414002133"/>
      <w:bookmarkStart w:id="481" w:name="_Toc414012634"/>
      <w:bookmarkStart w:id="482" w:name="_Toc413932289"/>
      <w:bookmarkStart w:id="483" w:name="_Toc414002134"/>
      <w:bookmarkStart w:id="484" w:name="_Toc414012635"/>
      <w:bookmarkStart w:id="485" w:name="_Toc413932290"/>
      <w:bookmarkStart w:id="486" w:name="_Toc414002135"/>
      <w:bookmarkStart w:id="487" w:name="_Toc414012636"/>
      <w:bookmarkStart w:id="488" w:name="_Toc413932291"/>
      <w:bookmarkStart w:id="489" w:name="_Toc414002136"/>
      <w:bookmarkStart w:id="490" w:name="_Toc414012637"/>
      <w:bookmarkStart w:id="491" w:name="_Toc413932292"/>
      <w:bookmarkStart w:id="492" w:name="_Toc414002137"/>
      <w:bookmarkStart w:id="493" w:name="_Toc414012638"/>
      <w:bookmarkStart w:id="494" w:name="_Toc413932293"/>
      <w:bookmarkStart w:id="495" w:name="_Toc414002138"/>
      <w:bookmarkStart w:id="496" w:name="_Toc414012639"/>
      <w:bookmarkStart w:id="497" w:name="_Toc413932294"/>
      <w:bookmarkStart w:id="498" w:name="_Toc414002139"/>
      <w:bookmarkStart w:id="499" w:name="_Toc414012640"/>
      <w:bookmarkStart w:id="500" w:name="_Toc413932295"/>
      <w:bookmarkStart w:id="501" w:name="_Toc414002140"/>
      <w:bookmarkStart w:id="502" w:name="_Toc414012641"/>
      <w:bookmarkStart w:id="503" w:name="_Toc413932296"/>
      <w:bookmarkStart w:id="504" w:name="_Toc414002141"/>
      <w:bookmarkStart w:id="505" w:name="_Toc414012642"/>
      <w:bookmarkStart w:id="506" w:name="_Toc413932297"/>
      <w:bookmarkStart w:id="507" w:name="_Toc414002142"/>
      <w:bookmarkStart w:id="508" w:name="_Toc414012643"/>
      <w:bookmarkStart w:id="509" w:name="_Toc413932298"/>
      <w:bookmarkStart w:id="510" w:name="_Toc414002143"/>
      <w:bookmarkStart w:id="511" w:name="_Toc414012644"/>
      <w:bookmarkStart w:id="512" w:name="_Toc413932299"/>
      <w:bookmarkStart w:id="513" w:name="_Toc414002144"/>
      <w:bookmarkStart w:id="514" w:name="_Toc414012645"/>
      <w:bookmarkStart w:id="515" w:name="_Toc413932300"/>
      <w:bookmarkStart w:id="516" w:name="_Toc414002145"/>
      <w:bookmarkStart w:id="517" w:name="_Toc414012646"/>
      <w:bookmarkStart w:id="518" w:name="_Toc413932301"/>
      <w:bookmarkStart w:id="519" w:name="_Toc414002146"/>
      <w:bookmarkStart w:id="520" w:name="_Toc414012647"/>
      <w:bookmarkStart w:id="521" w:name="_Toc413932302"/>
      <w:bookmarkStart w:id="522" w:name="_Toc414002147"/>
      <w:bookmarkStart w:id="523" w:name="_Toc414012648"/>
      <w:bookmarkStart w:id="524" w:name="_Toc413932303"/>
      <w:bookmarkStart w:id="525" w:name="_Toc414002148"/>
      <w:bookmarkStart w:id="526" w:name="_Toc414012649"/>
      <w:bookmarkStart w:id="527" w:name="_Toc413932304"/>
      <w:bookmarkStart w:id="528" w:name="_Toc414002149"/>
      <w:bookmarkStart w:id="529" w:name="_Toc414012650"/>
      <w:bookmarkStart w:id="530" w:name="_Toc413932305"/>
      <w:bookmarkStart w:id="531" w:name="_Toc414002150"/>
      <w:bookmarkStart w:id="532" w:name="_Toc414012651"/>
      <w:bookmarkStart w:id="533" w:name="_Toc413932306"/>
      <w:bookmarkStart w:id="534" w:name="_Toc414002151"/>
      <w:bookmarkStart w:id="535" w:name="_Toc414012652"/>
      <w:bookmarkStart w:id="536" w:name="_Toc413932307"/>
      <w:bookmarkStart w:id="537" w:name="_Toc414002152"/>
      <w:bookmarkStart w:id="538" w:name="_Toc414012653"/>
      <w:bookmarkStart w:id="539" w:name="_Toc413932308"/>
      <w:bookmarkStart w:id="540" w:name="_Toc414002153"/>
      <w:bookmarkStart w:id="541" w:name="_Toc414012654"/>
      <w:bookmarkStart w:id="542" w:name="_Toc413932309"/>
      <w:bookmarkStart w:id="543" w:name="_Toc414002154"/>
      <w:bookmarkStart w:id="544" w:name="_Toc414012655"/>
      <w:bookmarkStart w:id="545" w:name="_Toc415133056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r>
        <w:rPr>
          <w:rFonts w:hint="eastAsia"/>
        </w:rPr>
        <w:t>Start and Sto</w:t>
      </w:r>
      <w:r w:rsidR="00CB308F">
        <w:rPr>
          <w:rFonts w:hint="eastAsia"/>
        </w:rPr>
        <w:t>p</w:t>
      </w:r>
      <w:bookmarkEnd w:id="545"/>
    </w:p>
    <w:p w:rsidR="001015EC" w:rsidRDefault="001015EC" w:rsidP="001015EC">
      <w:r>
        <w:rPr>
          <w:rFonts w:hint="eastAsia"/>
        </w:rPr>
        <w:t xml:space="preserve">Starting </w:t>
      </w:r>
      <w:r>
        <w:t>DummyOptNode</w:t>
      </w:r>
      <w:r w:rsidR="0003455F">
        <w:t>.</w:t>
      </w:r>
    </w:p>
    <w:p w:rsidR="00DA4CDC" w:rsidRDefault="001015EC" w:rsidP="001015EC">
      <w:pPr>
        <w:pStyle w:val="HTML"/>
        <w:shd w:val="clear" w:color="auto" w:fill="F7F7F7"/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$</w:t>
      </w:r>
      <w:r w:rsidR="00DA4CDC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cd ~/dummyoptnode-1.0.0/</w:t>
      </w:r>
    </w:p>
    <w:p w:rsidR="001015EC" w:rsidRDefault="00DA4CDC" w:rsidP="001015EC">
      <w:pPr>
        <w:pStyle w:val="HTML"/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$ </w:t>
      </w:r>
      <w:r w:rsidR="001015EC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java –jar dummyoptnode-1.0.0.jar</w:t>
      </w:r>
    </w:p>
    <w:p w:rsidR="001015EC" w:rsidRDefault="001015EC" w:rsidP="005B7ECA">
      <w:pPr>
        <w:spacing w:after="0"/>
      </w:pPr>
    </w:p>
    <w:p w:rsidR="001015EC" w:rsidRDefault="001015EC" w:rsidP="001015EC">
      <w:r>
        <w:t>Stopp</w:t>
      </w:r>
      <w:r>
        <w:rPr>
          <w:rFonts w:hint="eastAsia"/>
        </w:rPr>
        <w:t xml:space="preserve">ing </w:t>
      </w:r>
      <w:r>
        <w:t>DummyOptNode</w:t>
      </w:r>
      <w:r w:rsidR="0003455F">
        <w:t>.</w:t>
      </w:r>
    </w:p>
    <w:p w:rsidR="001015EC" w:rsidRPr="001015EC" w:rsidRDefault="001015EC" w:rsidP="001015EC">
      <w:pPr>
        <w:pStyle w:val="HTML"/>
        <w:shd w:val="clear" w:color="auto" w:fill="F7F7F7"/>
        <w:ind w:firstLineChars="50" w:firstLine="100"/>
        <w:rPr>
          <w:rFonts w:ascii="Consolas" w:hAnsi="Consolas" w:cs="Consolas"/>
          <w:color w:val="333333"/>
          <w:sz w:val="20"/>
          <w:szCs w:val="20"/>
        </w:rPr>
      </w:pPr>
      <w:r w:rsidRPr="001015EC">
        <w:rPr>
          <w:rFonts w:ascii="Consolas" w:hAnsi="Consolas" w:cs="Consolas"/>
          <w:sz w:val="20"/>
          <w:szCs w:val="20"/>
        </w:rPr>
        <w:t>Just close Main GUI window</w:t>
      </w:r>
      <w:r w:rsidRPr="001015EC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.</w:t>
      </w:r>
    </w:p>
    <w:p w:rsidR="004A307A" w:rsidRPr="00C3237E" w:rsidRDefault="004A307A" w:rsidP="005B7ECA">
      <w:pPr>
        <w:spacing w:after="0"/>
      </w:pPr>
    </w:p>
    <w:p w:rsidR="007D799F" w:rsidRDefault="00945007" w:rsidP="007D799F">
      <w:pPr>
        <w:pStyle w:val="3"/>
      </w:pPr>
      <w:bookmarkStart w:id="546" w:name="_Toc415133057"/>
      <w:r>
        <w:t>Software Structure</w:t>
      </w:r>
      <w:bookmarkEnd w:id="546"/>
    </w:p>
    <w:p w:rsidR="007756F8" w:rsidRPr="00902363" w:rsidRDefault="00F66732" w:rsidP="00902363">
      <w:pPr>
        <w:rPr>
          <w:highlight w:val="yellow"/>
        </w:rPr>
      </w:pPr>
      <w:r w:rsidRPr="00902363">
        <w:rPr>
          <w:noProof/>
        </w:rPr>
        <w:drawing>
          <wp:inline distT="0" distB="0" distL="0" distR="0">
            <wp:extent cx="5904084" cy="2222438"/>
            <wp:effectExtent l="0" t="0" r="1905" b="698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121" cy="22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6A" w:rsidRDefault="003E6E6A" w:rsidP="003E6E6A">
      <w:pPr>
        <w:pStyle w:val="afe"/>
        <w:jc w:val="center"/>
      </w:pPr>
      <w:r w:rsidRPr="0039689A">
        <w:t xml:space="preserve">Figure </w:t>
      </w:r>
      <w:r w:rsidR="00C340FC" w:rsidRPr="00902363">
        <w:fldChar w:fldCharType="begin"/>
      </w:r>
      <w:r w:rsidR="00967750" w:rsidRPr="0039689A">
        <w:instrText xml:space="preserve"> SEQ Figure \* ARABIC </w:instrText>
      </w:r>
      <w:r w:rsidR="00C340FC" w:rsidRPr="00902363">
        <w:fldChar w:fldCharType="separate"/>
      </w:r>
      <w:r w:rsidR="007A7646">
        <w:rPr>
          <w:noProof/>
        </w:rPr>
        <w:t>6</w:t>
      </w:r>
      <w:r w:rsidR="00C340FC" w:rsidRPr="00902363">
        <w:rPr>
          <w:noProof/>
        </w:rPr>
        <w:fldChar w:fldCharType="end"/>
      </w:r>
      <w:r w:rsidRPr="0039689A">
        <w:rPr>
          <w:rFonts w:hint="eastAsia"/>
        </w:rPr>
        <w:t xml:space="preserve">　</w:t>
      </w:r>
      <w:r w:rsidRPr="0039689A">
        <w:t xml:space="preserve">DummyOptNode </w:t>
      </w:r>
      <w:r w:rsidR="00945007" w:rsidRPr="0039689A">
        <w:t>software structure</w:t>
      </w:r>
      <w:r w:rsidR="00A72A89">
        <w:t>.</w:t>
      </w:r>
    </w:p>
    <w:p w:rsidR="00211111" w:rsidRDefault="00211111" w:rsidP="00902363">
      <w:pPr>
        <w:pStyle w:val="af3"/>
        <w:numPr>
          <w:ilvl w:val="0"/>
          <w:numId w:val="22"/>
        </w:numPr>
      </w:pPr>
      <w:r>
        <w:rPr>
          <w:rFonts w:hint="eastAsia"/>
        </w:rPr>
        <w:t xml:space="preserve">DON </w:t>
      </w:r>
      <w:r w:rsidR="00387C38">
        <w:rPr>
          <w:rFonts w:hint="eastAsia"/>
        </w:rPr>
        <w:t xml:space="preserve">obtains the network configuration information from the definition file in </w:t>
      </w:r>
      <w:r w:rsidR="00A72A89">
        <w:t xml:space="preserve">the </w:t>
      </w:r>
      <w:r w:rsidR="00387C38">
        <w:rPr>
          <w:rFonts w:hint="eastAsia"/>
        </w:rPr>
        <w:t>data folder.</w:t>
      </w:r>
    </w:p>
    <w:p w:rsidR="00211111" w:rsidRDefault="007F2EBB" w:rsidP="00902363">
      <w:pPr>
        <w:pStyle w:val="af3"/>
        <w:numPr>
          <w:ilvl w:val="0"/>
          <w:numId w:val="22"/>
        </w:numPr>
      </w:pPr>
      <w:r>
        <w:rPr>
          <w:rFonts w:hint="eastAsia"/>
        </w:rPr>
        <w:lastRenderedPageBreak/>
        <w:t>D</w:t>
      </w:r>
      <w:r w:rsidR="00387C38">
        <w:rPr>
          <w:rFonts w:hint="eastAsia"/>
        </w:rPr>
        <w:t xml:space="preserve">ON communicates with RYU-OE (session initiation, </w:t>
      </w:r>
      <w:r w:rsidR="00387C38">
        <w:t>receiving</w:t>
      </w:r>
      <w:r w:rsidR="00387C38">
        <w:rPr>
          <w:rFonts w:hint="eastAsia"/>
        </w:rPr>
        <w:t xml:space="preserve"> Flowmod</w:t>
      </w:r>
      <w:r w:rsidR="00A72A89">
        <w:t>,</w:t>
      </w:r>
      <w:r w:rsidR="00387C38">
        <w:rPr>
          <w:rFonts w:hint="eastAsia"/>
        </w:rPr>
        <w:t xml:space="preserve"> and sending/receiving Echo Request) using the OpenFlowJ OTN extension</w:t>
      </w:r>
      <w:r w:rsidR="00945007">
        <w:t xml:space="preserve"> (openflowj-otn)</w:t>
      </w:r>
      <w:r w:rsidR="00387C38">
        <w:rPr>
          <w:rFonts w:hint="eastAsia"/>
        </w:rPr>
        <w:t>.</w:t>
      </w:r>
    </w:p>
    <w:p w:rsidR="009309C3" w:rsidRDefault="009309C3" w:rsidP="009309C3">
      <w:pPr>
        <w:pStyle w:val="af3"/>
        <w:ind w:left="420"/>
      </w:pPr>
    </w:p>
    <w:p w:rsidR="004A307A" w:rsidRDefault="002F514B" w:rsidP="004A307A">
      <w:pPr>
        <w:pStyle w:val="3"/>
      </w:pPr>
      <w:bookmarkStart w:id="547" w:name="_Toc414002157"/>
      <w:bookmarkStart w:id="548" w:name="_Toc414012658"/>
      <w:bookmarkStart w:id="549" w:name="_Toc413932312"/>
      <w:bookmarkStart w:id="550" w:name="_Toc414002158"/>
      <w:bookmarkStart w:id="551" w:name="_Toc414012659"/>
      <w:bookmarkStart w:id="552" w:name="_Toc413932313"/>
      <w:bookmarkStart w:id="553" w:name="_Toc414002159"/>
      <w:bookmarkStart w:id="554" w:name="_Toc414012660"/>
      <w:bookmarkStart w:id="555" w:name="_Toc413932314"/>
      <w:bookmarkStart w:id="556" w:name="_Toc414002160"/>
      <w:bookmarkStart w:id="557" w:name="_Toc414012661"/>
      <w:bookmarkStart w:id="558" w:name="_Toc413932315"/>
      <w:bookmarkStart w:id="559" w:name="_Toc414002161"/>
      <w:bookmarkStart w:id="560" w:name="_Toc414012662"/>
      <w:bookmarkStart w:id="561" w:name="_Toc413932316"/>
      <w:bookmarkStart w:id="562" w:name="_Toc414002162"/>
      <w:bookmarkStart w:id="563" w:name="_Toc414012663"/>
      <w:bookmarkStart w:id="564" w:name="_Toc415133058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r>
        <w:t xml:space="preserve">GUI </w:t>
      </w:r>
      <w:r w:rsidR="005B28AC">
        <w:rPr>
          <w:rFonts w:hint="eastAsia"/>
        </w:rPr>
        <w:t>Image</w:t>
      </w:r>
      <w:bookmarkEnd w:id="564"/>
    </w:p>
    <w:p w:rsidR="004A307A" w:rsidRDefault="004A307A" w:rsidP="004A307A">
      <w:pPr>
        <w:pStyle w:val="4"/>
      </w:pPr>
      <w:r>
        <w:t>Main GUI</w:t>
      </w:r>
    </w:p>
    <w:p w:rsidR="00056F99" w:rsidRPr="00056F99" w:rsidRDefault="00056F99" w:rsidP="00056F99">
      <w:pPr>
        <w:spacing w:after="0"/>
      </w:pPr>
    </w:p>
    <w:p w:rsidR="003C76BB" w:rsidRDefault="003C76BB" w:rsidP="00FF730D">
      <w:r>
        <w:rPr>
          <w:rFonts w:hint="eastAsia"/>
        </w:rPr>
        <w:t xml:space="preserve">　</w:t>
      </w:r>
      <w:r>
        <w:t xml:space="preserve">　</w:t>
      </w:r>
      <w:r w:rsidR="00056F99">
        <w:rPr>
          <w:noProof/>
        </w:rPr>
        <w:drawing>
          <wp:inline distT="0" distB="0" distL="0" distR="0">
            <wp:extent cx="2651102" cy="2315410"/>
            <wp:effectExtent l="0" t="0" r="0" b="889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Nma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64" cy="23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38" w:rsidRDefault="004A7D31" w:rsidP="009309C3">
      <w:pPr>
        <w:spacing w:after="0"/>
      </w:pPr>
      <w:r>
        <w:rPr>
          <w:rFonts w:hint="eastAsia"/>
        </w:rPr>
        <w:t xml:space="preserve">Buttons are displayed </w:t>
      </w:r>
      <w:r>
        <w:t>according</w:t>
      </w:r>
      <w:r>
        <w:rPr>
          <w:rFonts w:hint="eastAsia"/>
        </w:rPr>
        <w:t xml:space="preserve"> to the </w:t>
      </w:r>
      <w:r w:rsidR="00784753">
        <w:rPr>
          <w:rFonts w:hint="eastAsia"/>
        </w:rPr>
        <w:t xml:space="preserve">number of </w:t>
      </w:r>
      <w:r>
        <w:rPr>
          <w:rFonts w:hint="eastAsia"/>
        </w:rPr>
        <w:t xml:space="preserve">optical core nodes. When </w:t>
      </w:r>
      <w:r w:rsidR="00A72A89">
        <w:t>a</w:t>
      </w:r>
      <w:r w:rsidR="00A72A89">
        <w:rPr>
          <w:rFonts w:hint="eastAsia"/>
        </w:rPr>
        <w:t xml:space="preserve"> </w:t>
      </w:r>
      <w:r>
        <w:rPr>
          <w:rFonts w:hint="eastAsia"/>
        </w:rPr>
        <w:t>button is c</w:t>
      </w:r>
      <w:r w:rsidR="00A72A89">
        <w:t>l</w:t>
      </w:r>
      <w:r>
        <w:rPr>
          <w:rFonts w:hint="eastAsia"/>
        </w:rPr>
        <w:t>icked, an OptNode GUI is opened.</w:t>
      </w:r>
    </w:p>
    <w:p w:rsidR="004A7D31" w:rsidRDefault="00784753" w:rsidP="009309C3">
      <w:pPr>
        <w:spacing w:after="0"/>
      </w:pPr>
      <w:r>
        <w:rPr>
          <w:rFonts w:hint="eastAsia"/>
        </w:rPr>
        <w:t>Network topology and node configurations can be displayed in the GUI if such images are prepared</w:t>
      </w:r>
      <w:r w:rsidR="005F438D">
        <w:t xml:space="preserve"> as</w:t>
      </w:r>
      <w:r w:rsidR="00A72A89">
        <w:t xml:space="preserve"> an</w:t>
      </w:r>
      <w:r w:rsidR="005F438D">
        <w:t xml:space="preserve"> img/topology.png</w:t>
      </w:r>
      <w:r w:rsidR="006C39C4">
        <w:t xml:space="preserve"> file</w:t>
      </w:r>
      <w:r w:rsidR="00BE2F61">
        <w:rPr>
          <w:rFonts w:hint="eastAsia"/>
        </w:rPr>
        <w:t>.</w:t>
      </w:r>
    </w:p>
    <w:p w:rsidR="009309C3" w:rsidRDefault="009309C3" w:rsidP="009309C3">
      <w:pPr>
        <w:spacing w:after="0"/>
      </w:pPr>
    </w:p>
    <w:p w:rsidR="004A307A" w:rsidRDefault="006525CE" w:rsidP="004A307A">
      <w:pPr>
        <w:pStyle w:val="4"/>
      </w:pPr>
      <w:r>
        <w:t>OptNode</w:t>
      </w:r>
      <w:r w:rsidR="004A307A">
        <w:t xml:space="preserve"> GUI</w:t>
      </w:r>
    </w:p>
    <w:p w:rsidR="00056F99" w:rsidRPr="00056F99" w:rsidRDefault="00056F99" w:rsidP="00056F99">
      <w:pPr>
        <w:spacing w:after="0"/>
      </w:pPr>
    </w:p>
    <w:p w:rsidR="005B2265" w:rsidRDefault="006E218A" w:rsidP="009309C3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3286125</wp:posOffset>
                </wp:positionV>
                <wp:extent cx="2876550" cy="209550"/>
                <wp:effectExtent l="0" t="0" r="19050" b="19050"/>
                <wp:wrapNone/>
                <wp:docPr id="30" name="正方形/長方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8EEE3" id="正方形/長方形 30" o:spid="_x0000_s1026" style="position:absolute;left:0;text-align:left;margin-left:0;margin-top:258.75pt;width:226.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2143125</wp:posOffset>
                </wp:positionV>
                <wp:extent cx="2876550" cy="600075"/>
                <wp:effectExtent l="0" t="0" r="19050" b="28575"/>
                <wp:wrapNone/>
                <wp:docPr id="65" name="正方形/長方形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0" cy="600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7B132" id="正方形/長方形 65" o:spid="_x0000_s1026" style="position:absolute;left:0;text-align:left;margin-left:0;margin-top:168.75pt;width:226.5pt;height:47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2743200</wp:posOffset>
                </wp:positionV>
                <wp:extent cx="2876550" cy="542925"/>
                <wp:effectExtent l="0" t="0" r="19050" b="28575"/>
                <wp:wrapNone/>
                <wp:docPr id="24" name="正方形/長方形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6550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6BE22" id="正方形/長方形 24" o:spid="_x0000_s1026" style="position:absolute;left:0;text-align:left;margin-left:0;margin-top:3in;width:226.5pt;height:42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400050</wp:posOffset>
                </wp:positionV>
                <wp:extent cx="1809750" cy="1657350"/>
                <wp:effectExtent l="0" t="0" r="19050" b="19050"/>
                <wp:wrapNone/>
                <wp:docPr id="7" name="正方形/長方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9750" cy="1657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95F9F" id="正方形/長方形 7" o:spid="_x0000_s1026" style="position:absolute;left:0;text-align:left;margin-left:30.75pt;margin-top:31.5pt;width:142.5pt;height:130.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" filled="f" strokecolor="red" strokeweight="1.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3248025</wp:posOffset>
                </wp:positionV>
                <wp:extent cx="400050" cy="285750"/>
                <wp:effectExtent l="0" t="0" r="0" b="0"/>
                <wp:wrapNone/>
                <wp:docPr id="29" name="テキスト ボック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5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9" o:spid="_x0000_s1026" type="#_x0000_t202" style="position:absolute;margin-left:-21pt;margin-top:255.75pt;width:31.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5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2695575</wp:posOffset>
                </wp:positionV>
                <wp:extent cx="400050" cy="285750"/>
                <wp:effectExtent l="0" t="0" r="0" b="0"/>
                <wp:wrapNone/>
                <wp:docPr id="28" name="テキスト ボックス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4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8" o:spid="_x0000_s1027" type="#_x0000_t202" style="position:absolute;margin-left:-21pt;margin-top:212.25pt;width:31.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4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2066925</wp:posOffset>
                </wp:positionV>
                <wp:extent cx="400050" cy="285750"/>
                <wp:effectExtent l="0" t="0" r="0" b="0"/>
                <wp:wrapNone/>
                <wp:docPr id="27" name="テキスト ボック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3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7" o:spid="_x0000_s1028" type="#_x0000_t202" style="position:absolute;margin-left:-21pt;margin-top:162.75pt;width:31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3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400050</wp:posOffset>
                </wp:positionV>
                <wp:extent cx="400050" cy="285750"/>
                <wp:effectExtent l="0" t="0" r="0" b="0"/>
                <wp:wrapNone/>
                <wp:docPr id="26" name="テキスト ボック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2</w:t>
                            </w: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6" o:spid="_x0000_s1029" type="#_x0000_t202" style="position:absolute;margin-left:9pt;margin-top:31.5pt;width:31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2</w:t>
                      </w: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152400</wp:posOffset>
                </wp:positionV>
                <wp:extent cx="400050" cy="285750"/>
                <wp:effectExtent l="0" t="0" r="0" b="0"/>
                <wp:wrapNone/>
                <wp:docPr id="25" name="テキスト ボック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4E86" w:rsidRPr="005D351E" w:rsidRDefault="00AC4E86" w:rsidP="005B226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5D351E">
                              <w:rPr>
                                <w:rFonts w:hint="eastAsia"/>
                                <w:b/>
                                <w:color w:val="FF0000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5" o:spid="_x0000_s1030" type="#_x0000_t202" style="position:absolute;margin-left:-13.5pt;margin-top:12pt;width:31.5pt;height:22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" filled="f" stroked="f" strokeweight=".5pt">
                <v:path arrowok="t"/>
                <v:textbox>
                  <w:txbxContent>
                    <w:p w:rsidR="00AC4E86" w:rsidRPr="005D351E" w:rsidRDefault="00AC4E86" w:rsidP="005B2265">
                      <w:pPr>
                        <w:rPr>
                          <w:b/>
                          <w:color w:val="FF0000"/>
                        </w:rPr>
                      </w:pPr>
                      <w:r w:rsidRPr="005D351E">
                        <w:rPr>
                          <w:rFonts w:hint="eastAsia"/>
                          <w:b/>
                          <w:color w:val="FF0000"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209550</wp:posOffset>
                </wp:positionV>
                <wp:extent cx="2657475" cy="152400"/>
                <wp:effectExtent l="0" t="0" r="28575" b="19050"/>
                <wp:wrapNone/>
                <wp:docPr id="66" name="正方形/長方形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574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91FE6" id="正方形/長方形 66" o:spid="_x0000_s1026" style="position:absolute;left:0;text-align:left;margin-left:9pt;margin-top:16.5pt;width:209.25pt;height:12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" filled="f" strokecolor="red" strokeweight="1.5pt">
                <v:path arrowok="t"/>
              </v:rect>
            </w:pict>
          </mc:Fallback>
        </mc:AlternateContent>
      </w:r>
      <w:r w:rsidR="005B2265">
        <w:rPr>
          <w:noProof/>
        </w:rPr>
        <w:drawing>
          <wp:inline distT="0" distB="0" distL="0" distR="0">
            <wp:extent cx="2878461" cy="349567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61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C3" w:rsidRDefault="009309C3" w:rsidP="009309C3">
      <w:pPr>
        <w:spacing w:after="0"/>
      </w:pPr>
    </w:p>
    <w:p w:rsidR="004A7D31" w:rsidRDefault="004A7D31" w:rsidP="005B2265">
      <w:pPr>
        <w:pStyle w:val="af3"/>
        <w:numPr>
          <w:ilvl w:val="0"/>
          <w:numId w:val="23"/>
        </w:numPr>
      </w:pPr>
      <w:r>
        <w:rPr>
          <w:rFonts w:hint="eastAsia"/>
        </w:rPr>
        <w:t>[1] Flowmod parameter display</w:t>
      </w:r>
      <w:r w:rsidR="00A72A89">
        <w:t>.</w:t>
      </w:r>
    </w:p>
    <w:p w:rsidR="004A7D31" w:rsidRDefault="004A7D31" w:rsidP="005B2265">
      <w:r>
        <w:rPr>
          <w:rFonts w:hint="eastAsia"/>
        </w:rPr>
        <w:t xml:space="preserve">The following parameters </w:t>
      </w:r>
      <w:r w:rsidR="00784753">
        <w:rPr>
          <w:rFonts w:hint="eastAsia"/>
        </w:rPr>
        <w:t>in</w:t>
      </w:r>
      <w:r w:rsidR="003520BC">
        <w:rPr>
          <w:rFonts w:hint="eastAsia"/>
        </w:rPr>
        <w:t xml:space="preserve"> match/</w:t>
      </w:r>
      <w:r>
        <w:rPr>
          <w:rFonts w:hint="eastAsia"/>
        </w:rPr>
        <w:t>actions</w:t>
      </w:r>
      <w:r w:rsidR="003520BC">
        <w:rPr>
          <w:rFonts w:hint="eastAsia"/>
        </w:rPr>
        <w:t xml:space="preserve"> are shown</w:t>
      </w:r>
      <w:r w:rsidR="001D34B1">
        <w:t xml:space="preserve"> in this field</w:t>
      </w:r>
      <w:r w:rsidR="003520BC">
        <w:rPr>
          <w:rFonts w:hint="eastAsia"/>
        </w:rPr>
        <w:t>. Only the newest Flowmod parameter</w:t>
      </w:r>
      <w:r w:rsidR="001D34B1">
        <w:t>s are</w:t>
      </w:r>
      <w:r w:rsidR="003520BC">
        <w:rPr>
          <w:rFonts w:hint="eastAsia"/>
        </w:rPr>
        <w:t xml:space="preserve"> shown. Please refer </w:t>
      </w:r>
      <w:r w:rsidR="00A72A89">
        <w:t xml:space="preserve">to </w:t>
      </w:r>
      <w:r w:rsidR="003520BC">
        <w:rPr>
          <w:rFonts w:hint="eastAsia"/>
        </w:rPr>
        <w:t>the log file when you want to see the old Flowmod parameter</w:t>
      </w:r>
      <w:r w:rsidR="001D34B1">
        <w:t>s</w:t>
      </w:r>
      <w:r w:rsidR="003520BC">
        <w:rPr>
          <w:rFonts w:hint="eastAsia"/>
        </w:rPr>
        <w:t>.</w:t>
      </w:r>
    </w:p>
    <w:tbl>
      <w:tblPr>
        <w:tblStyle w:val="aff0"/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552"/>
        <w:gridCol w:w="6327"/>
      </w:tblGrid>
      <w:tr w:rsidR="005B2265" w:rsidRPr="00A919AA" w:rsidTr="003D7625">
        <w:trPr>
          <w:jc w:val="center"/>
        </w:trPr>
        <w:tc>
          <w:tcPr>
            <w:tcW w:w="2777" w:type="dxa"/>
            <w:gridSpan w:val="2"/>
          </w:tcPr>
          <w:p w:rsidR="005B2265" w:rsidRPr="00A919AA" w:rsidRDefault="003520BC" w:rsidP="003D7625">
            <w:pPr>
              <w:jc w:val="center"/>
            </w:pPr>
            <w:r>
              <w:t>P</w:t>
            </w:r>
            <w:r>
              <w:rPr>
                <w:rFonts w:hint="eastAsia"/>
              </w:rPr>
              <w:t>arameter</w:t>
            </w:r>
            <w:r w:rsidR="001D34B1">
              <w:rPr>
                <w:rFonts w:hint="eastAsia"/>
              </w:rPr>
              <w:t>s</w:t>
            </w:r>
          </w:p>
        </w:tc>
        <w:tc>
          <w:tcPr>
            <w:tcW w:w="6327" w:type="dxa"/>
          </w:tcPr>
          <w:p w:rsidR="005B2265" w:rsidRPr="00A919AA" w:rsidRDefault="003520BC" w:rsidP="003D7625">
            <w:pPr>
              <w:jc w:val="center"/>
            </w:pPr>
            <w:r>
              <w:rPr>
                <w:rFonts w:hint="eastAsia"/>
              </w:rPr>
              <w:t>Explanation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 w:val="restart"/>
          </w:tcPr>
          <w:p w:rsidR="005B2265" w:rsidRPr="00A919AA" w:rsidRDefault="005B2265" w:rsidP="003D7625">
            <w:r w:rsidRPr="00A919AA">
              <w:rPr>
                <w:rFonts w:hint="eastAsia"/>
              </w:rPr>
              <w:t>[match]</w:t>
            </w:r>
          </w:p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in_port</w:t>
            </w:r>
          </w:p>
        </w:tc>
        <w:tc>
          <w:tcPr>
            <w:tcW w:w="6327" w:type="dxa"/>
          </w:tcPr>
          <w:p w:rsidR="005B2265" w:rsidRPr="00A919AA" w:rsidRDefault="003520BC" w:rsidP="003D7625">
            <w:r>
              <w:rPr>
                <w:rFonts w:hint="eastAsia"/>
              </w:rPr>
              <w:t>Input port number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odu_sigtype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>ODU SIGTYPE (Number)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odu_sigid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 xml:space="preserve">ODU SIGID (TPN, tslen, tsmap) 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 w:val="restart"/>
          </w:tcPr>
          <w:p w:rsidR="005B2265" w:rsidRPr="00A919AA" w:rsidRDefault="005B2265" w:rsidP="003D7625">
            <w:r w:rsidRPr="00A919AA">
              <w:rPr>
                <w:rFonts w:hint="eastAsia"/>
              </w:rPr>
              <w:t>[actions]</w:t>
            </w:r>
          </w:p>
        </w:tc>
        <w:tc>
          <w:tcPr>
            <w:tcW w:w="1552" w:type="dxa"/>
          </w:tcPr>
          <w:p w:rsidR="005B2265" w:rsidRPr="00A919AA" w:rsidRDefault="005B2265" w:rsidP="003D7625">
            <w:r w:rsidRPr="00A919AA">
              <w:t>O</w:t>
            </w:r>
            <w:r w:rsidRPr="00A919AA">
              <w:rPr>
                <w:rFonts w:hint="eastAsia"/>
              </w:rPr>
              <w:t>utput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>Output port number</w:t>
            </w:r>
            <w:r w:rsidR="006C39C4" w:rsidDel="006C39C4">
              <w:t xml:space="preserve"> 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odu_sigtype</w:t>
            </w:r>
          </w:p>
        </w:tc>
        <w:tc>
          <w:tcPr>
            <w:tcW w:w="6327" w:type="dxa"/>
          </w:tcPr>
          <w:p w:rsidR="005B2265" w:rsidRPr="00A919AA" w:rsidRDefault="003520BC">
            <w:r>
              <w:rPr>
                <w:rFonts w:hint="eastAsia"/>
              </w:rPr>
              <w:t>ODU SIGTYPE (Number)</w:t>
            </w:r>
            <w:r w:rsidR="006C39C4" w:rsidDel="006C39C4">
              <w:t xml:space="preserve"> </w:t>
            </w:r>
          </w:p>
        </w:tc>
      </w:tr>
      <w:tr w:rsidR="005B2265" w:rsidRPr="00A919AA" w:rsidTr="003D7625">
        <w:trPr>
          <w:jc w:val="center"/>
        </w:trPr>
        <w:tc>
          <w:tcPr>
            <w:tcW w:w="1225" w:type="dxa"/>
            <w:vMerge/>
          </w:tcPr>
          <w:p w:rsidR="005B2265" w:rsidRPr="00A919AA" w:rsidRDefault="005B2265" w:rsidP="003D7625"/>
        </w:tc>
        <w:tc>
          <w:tcPr>
            <w:tcW w:w="155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odu_sigid</w:t>
            </w:r>
          </w:p>
        </w:tc>
        <w:tc>
          <w:tcPr>
            <w:tcW w:w="6327" w:type="dxa"/>
          </w:tcPr>
          <w:p w:rsidR="005B2265" w:rsidRPr="00A919AA" w:rsidRDefault="003520BC">
            <w:r w:rsidRPr="00A919AA">
              <w:rPr>
                <w:rFonts w:hint="eastAsia"/>
              </w:rPr>
              <w:t>ODU SIGID</w:t>
            </w:r>
            <w:r w:rsidR="006C39C4">
              <w:rPr>
                <w:rFonts w:hint="eastAsia"/>
              </w:rPr>
              <w:t>(</w:t>
            </w:r>
            <w:r w:rsidRPr="00A919AA">
              <w:rPr>
                <w:rFonts w:hint="eastAsia"/>
              </w:rPr>
              <w:t>TPN, tslen, tsmap</w:t>
            </w:r>
            <w:r w:rsidR="006C39C4">
              <w:rPr>
                <w:rFonts w:hint="eastAsia"/>
              </w:rPr>
              <w:t>)</w:t>
            </w:r>
          </w:p>
        </w:tc>
      </w:tr>
    </w:tbl>
    <w:p w:rsidR="005B2265" w:rsidRPr="00A919AA" w:rsidRDefault="005B2265" w:rsidP="005B2265"/>
    <w:p w:rsidR="003520BC" w:rsidRDefault="003520BC" w:rsidP="005B2265">
      <w:r>
        <w:rPr>
          <w:rFonts w:hint="eastAsia"/>
        </w:rPr>
        <w:t>The</w:t>
      </w:r>
      <w:r w:rsidR="00CD218B">
        <w:rPr>
          <w:rFonts w:hint="eastAsia"/>
        </w:rPr>
        <w:t xml:space="preserve"> values</w:t>
      </w:r>
      <w:r>
        <w:rPr>
          <w:rFonts w:hint="eastAsia"/>
        </w:rPr>
        <w:t xml:space="preserve"> </w:t>
      </w:r>
      <w:r w:rsidR="00CD218B">
        <w:rPr>
          <w:rFonts w:hint="eastAsia"/>
        </w:rPr>
        <w:t xml:space="preserve">shown in </w:t>
      </w:r>
      <w:r w:rsidRPr="00A919AA">
        <w:rPr>
          <w:rFonts w:hint="eastAsia"/>
        </w:rPr>
        <w:t xml:space="preserve">TPN, tslen, </w:t>
      </w:r>
      <w:r w:rsidR="00A72A89">
        <w:t xml:space="preserve">and </w:t>
      </w:r>
      <w:r w:rsidRPr="00A919AA">
        <w:rPr>
          <w:rFonts w:hint="eastAsia"/>
        </w:rPr>
        <w:t>tsmap</w:t>
      </w:r>
      <w:r>
        <w:rPr>
          <w:rFonts w:hint="eastAsia"/>
        </w:rPr>
        <w:t xml:space="preserve"> of ODU SIGID </w:t>
      </w:r>
      <w:r w:rsidR="00CD218B">
        <w:rPr>
          <w:rFonts w:hint="eastAsia"/>
        </w:rPr>
        <w:t>are extracted from the received packets and expressed by the following formats</w:t>
      </w:r>
      <w:r w:rsidR="00A72A89">
        <w:t>:</w:t>
      </w:r>
    </w:p>
    <w:p w:rsidR="005B2265" w:rsidRPr="00A919AA" w:rsidRDefault="005B2265" w:rsidP="003520BC">
      <w:pPr>
        <w:pStyle w:val="af3"/>
        <w:numPr>
          <w:ilvl w:val="0"/>
          <w:numId w:val="35"/>
        </w:numPr>
      </w:pPr>
      <w:r w:rsidRPr="00A919AA">
        <w:rPr>
          <w:rFonts w:hint="eastAsia"/>
        </w:rPr>
        <w:t xml:space="preserve">TPN: </w:t>
      </w:r>
      <w:r w:rsidR="003520BC">
        <w:rPr>
          <w:rFonts w:hint="eastAsia"/>
        </w:rPr>
        <w:t xml:space="preserve"> d</w:t>
      </w:r>
      <w:r w:rsidR="003520BC" w:rsidRPr="003520BC">
        <w:t>ecimal number</w:t>
      </w:r>
      <w:r w:rsidR="003520BC" w:rsidRPr="003520BC" w:rsidDel="003520BC">
        <w:rPr>
          <w:rFonts w:hint="eastAsia"/>
        </w:rPr>
        <w:t xml:space="preserve"> </w:t>
      </w:r>
    </w:p>
    <w:p w:rsidR="005B2265" w:rsidRPr="00A919AA" w:rsidRDefault="005B2265" w:rsidP="003520BC">
      <w:pPr>
        <w:pStyle w:val="af3"/>
        <w:numPr>
          <w:ilvl w:val="0"/>
          <w:numId w:val="35"/>
        </w:numPr>
      </w:pPr>
      <w:r w:rsidRPr="00A919AA">
        <w:rPr>
          <w:rFonts w:hint="eastAsia"/>
        </w:rPr>
        <w:t xml:space="preserve">tslen: </w:t>
      </w:r>
      <w:r w:rsidR="003520BC">
        <w:rPr>
          <w:rFonts w:hint="eastAsia"/>
        </w:rPr>
        <w:t xml:space="preserve"> d</w:t>
      </w:r>
      <w:r w:rsidR="003520BC" w:rsidRPr="003520BC">
        <w:t>ecimal number</w:t>
      </w:r>
    </w:p>
    <w:p w:rsidR="005B2265" w:rsidRPr="00A919AA" w:rsidRDefault="005B2265" w:rsidP="009309C3">
      <w:pPr>
        <w:pStyle w:val="af3"/>
        <w:numPr>
          <w:ilvl w:val="0"/>
          <w:numId w:val="35"/>
        </w:numPr>
        <w:spacing w:after="0"/>
      </w:pPr>
      <w:r w:rsidRPr="00A919AA">
        <w:rPr>
          <w:rFonts w:hint="eastAsia"/>
        </w:rPr>
        <w:t xml:space="preserve">tsmap: </w:t>
      </w:r>
      <w:r w:rsidR="002A1650">
        <w:rPr>
          <w:rFonts w:hint="eastAsia"/>
        </w:rPr>
        <w:t>binary number</w:t>
      </w:r>
      <w:r w:rsidR="00A72A89">
        <w:t xml:space="preserve"> </w:t>
      </w:r>
      <w:r w:rsidR="007B58FD">
        <w:rPr>
          <w:rFonts w:hint="eastAsia"/>
        </w:rPr>
        <w:t>(bitmap)</w:t>
      </w:r>
    </w:p>
    <w:p w:rsidR="005B2265" w:rsidRPr="00981230" w:rsidRDefault="005B2265" w:rsidP="009309C3">
      <w:pPr>
        <w:spacing w:after="0"/>
        <w:ind w:left="420" w:hanging="420"/>
        <w:contextualSpacing/>
      </w:pPr>
    </w:p>
    <w:p w:rsidR="002A1650" w:rsidRDefault="002A1650" w:rsidP="005B2265">
      <w:pPr>
        <w:pStyle w:val="af3"/>
        <w:numPr>
          <w:ilvl w:val="0"/>
          <w:numId w:val="23"/>
        </w:numPr>
      </w:pPr>
      <w:r>
        <w:rPr>
          <w:rFonts w:hint="eastAsia"/>
        </w:rPr>
        <w:t>[2] Internal connection display</w:t>
      </w:r>
    </w:p>
    <w:p w:rsidR="002A1650" w:rsidRDefault="002A1650" w:rsidP="009309C3">
      <w:pPr>
        <w:spacing w:after="0"/>
        <w:ind w:left="420" w:hanging="420"/>
        <w:contextualSpacing/>
      </w:pPr>
      <w:r>
        <w:rPr>
          <w:rFonts w:hint="eastAsia"/>
        </w:rPr>
        <w:t xml:space="preserve">  It shows the connection of ODU XC according to Flowmod.</w:t>
      </w:r>
    </w:p>
    <w:p w:rsidR="005B2265" w:rsidRDefault="005B2265" w:rsidP="009309C3">
      <w:pPr>
        <w:spacing w:after="0"/>
        <w:ind w:left="420" w:hanging="420"/>
        <w:contextualSpacing/>
      </w:pPr>
    </w:p>
    <w:p w:rsidR="002A1650" w:rsidRDefault="002A1650" w:rsidP="005B2265">
      <w:pPr>
        <w:pStyle w:val="af3"/>
        <w:numPr>
          <w:ilvl w:val="0"/>
          <w:numId w:val="24"/>
        </w:numPr>
      </w:pPr>
      <w:r>
        <w:rPr>
          <w:rFonts w:hint="eastAsia"/>
        </w:rPr>
        <w:t xml:space="preserve">[3] </w:t>
      </w:r>
      <w:r w:rsidR="006C39C4">
        <w:t>Adjacen</w:t>
      </w:r>
      <w:r w:rsidR="00D242AE">
        <w:t>t</w:t>
      </w:r>
      <w:r w:rsidR="006C39C4">
        <w:t xml:space="preserve"> </w:t>
      </w:r>
      <w:r w:rsidR="00D242AE">
        <w:t>node/port</w:t>
      </w:r>
      <w:r>
        <w:rPr>
          <w:rFonts w:hint="eastAsia"/>
        </w:rPr>
        <w:t xml:space="preserve"> display </w:t>
      </w:r>
    </w:p>
    <w:p w:rsidR="005B2265" w:rsidRPr="00A919AA" w:rsidRDefault="002A1650" w:rsidP="005B2265">
      <w:r>
        <w:rPr>
          <w:rFonts w:hint="eastAsia"/>
        </w:rPr>
        <w:lastRenderedPageBreak/>
        <w:t xml:space="preserve">  It shows the port lists connecting to the other NE.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602"/>
        <w:gridCol w:w="4463"/>
      </w:tblGrid>
      <w:tr w:rsidR="005B2265" w:rsidRPr="00A919AA" w:rsidTr="003D7625">
        <w:tc>
          <w:tcPr>
            <w:tcW w:w="1602" w:type="dxa"/>
          </w:tcPr>
          <w:p w:rsidR="005B2265" w:rsidRPr="00A919AA" w:rsidRDefault="002A1650" w:rsidP="003D7625">
            <w:r>
              <w:rPr>
                <w:rFonts w:hint="eastAsia"/>
              </w:rPr>
              <w:t xml:space="preserve">Row </w:t>
            </w:r>
          </w:p>
        </w:tc>
        <w:tc>
          <w:tcPr>
            <w:tcW w:w="4463" w:type="dxa"/>
          </w:tcPr>
          <w:p w:rsidR="005B2265" w:rsidRPr="00A919AA" w:rsidRDefault="002A1650" w:rsidP="003D7625">
            <w:r>
              <w:rPr>
                <w:rFonts w:hint="eastAsia"/>
              </w:rPr>
              <w:t xml:space="preserve">Content </w:t>
            </w:r>
          </w:p>
        </w:tc>
      </w:tr>
      <w:tr w:rsidR="005B2265" w:rsidRPr="00A919AA" w:rsidTr="003D7625">
        <w:tc>
          <w:tcPr>
            <w:tcW w:w="160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Port</w:t>
            </w:r>
          </w:p>
        </w:tc>
        <w:tc>
          <w:tcPr>
            <w:tcW w:w="4463" w:type="dxa"/>
          </w:tcPr>
          <w:p w:rsidR="005B2265" w:rsidRPr="00A919AA" w:rsidRDefault="00D242AE" w:rsidP="003D7625">
            <w:r>
              <w:t>Source</w:t>
            </w:r>
            <w:r w:rsidR="002A1650">
              <w:rPr>
                <w:rFonts w:hint="eastAsia"/>
              </w:rPr>
              <w:t xml:space="preserve"> port</w:t>
            </w:r>
          </w:p>
        </w:tc>
      </w:tr>
      <w:tr w:rsidR="005B2265" w:rsidRPr="00A919AA" w:rsidTr="003D7625">
        <w:tc>
          <w:tcPr>
            <w:tcW w:w="1602" w:type="dxa"/>
          </w:tcPr>
          <w:p w:rsidR="005B2265" w:rsidRPr="00A919AA" w:rsidRDefault="005B2265" w:rsidP="003D7625">
            <w:r w:rsidRPr="00A919AA">
              <w:rPr>
                <w:rFonts w:hint="eastAsia"/>
              </w:rPr>
              <w:t>Connected to</w:t>
            </w:r>
          </w:p>
        </w:tc>
        <w:tc>
          <w:tcPr>
            <w:tcW w:w="4463" w:type="dxa"/>
          </w:tcPr>
          <w:p w:rsidR="002A1650" w:rsidRDefault="002A1650" w:rsidP="003D7625">
            <w:r>
              <w:rPr>
                <w:rFonts w:hint="eastAsia"/>
              </w:rPr>
              <w:t xml:space="preserve">The NE and port number of destination port </w:t>
            </w:r>
          </w:p>
          <w:p w:rsidR="005B2265" w:rsidRPr="00A919AA" w:rsidRDefault="002A1650" w:rsidP="00A72A89">
            <w:r>
              <w:rPr>
                <w:rFonts w:hint="eastAsia"/>
              </w:rPr>
              <w:t>E</w:t>
            </w:r>
            <w:r w:rsidR="00A72A89">
              <w:t>.g.:</w:t>
            </w:r>
            <w:r>
              <w:rPr>
                <w:rFonts w:hint="eastAsia"/>
              </w:rPr>
              <w:t xml:space="preserve"> OPT1,11</w:t>
            </w:r>
          </w:p>
        </w:tc>
      </w:tr>
    </w:tbl>
    <w:p w:rsidR="005B2265" w:rsidRDefault="005B2265" w:rsidP="009309C3">
      <w:pPr>
        <w:spacing w:after="0"/>
        <w:ind w:left="420" w:hanging="420"/>
        <w:contextualSpacing/>
      </w:pPr>
    </w:p>
    <w:p w:rsidR="002A1650" w:rsidRDefault="002A1650" w:rsidP="005B2265">
      <w:pPr>
        <w:pStyle w:val="af3"/>
        <w:numPr>
          <w:ilvl w:val="0"/>
          <w:numId w:val="24"/>
        </w:numPr>
      </w:pPr>
      <w:r>
        <w:rPr>
          <w:rFonts w:hint="eastAsia"/>
        </w:rPr>
        <w:t>[4] Internal ID Display</w:t>
      </w:r>
    </w:p>
    <w:p w:rsidR="002A1650" w:rsidRDefault="002A1650" w:rsidP="009309C3">
      <w:pPr>
        <w:spacing w:after="0"/>
      </w:pPr>
      <w:r>
        <w:rPr>
          <w:rFonts w:hint="eastAsia"/>
        </w:rPr>
        <w:t>It shows the internal ID that correspond</w:t>
      </w:r>
      <w:r w:rsidR="00591F86">
        <w:rPr>
          <w:rFonts w:hint="eastAsia"/>
        </w:rPr>
        <w:t>s</w:t>
      </w:r>
      <w:r>
        <w:rPr>
          <w:rFonts w:hint="eastAsia"/>
        </w:rPr>
        <w:t xml:space="preserve"> to the port number </w:t>
      </w:r>
      <w:r w:rsidR="00591F86">
        <w:rPr>
          <w:rFonts w:hint="eastAsia"/>
        </w:rPr>
        <w:t>shown</w:t>
      </w:r>
      <w:r>
        <w:rPr>
          <w:rFonts w:hint="eastAsia"/>
        </w:rPr>
        <w:t xml:space="preserve"> in the figure. </w:t>
      </w:r>
      <w:r w:rsidR="00A05233">
        <w:rPr>
          <w:rFonts w:hint="eastAsia"/>
        </w:rPr>
        <w:t xml:space="preserve">Internal ID is expressed as </w:t>
      </w:r>
      <w:r w:rsidR="00A72A89">
        <w:t xml:space="preserve">an </w:t>
      </w:r>
      <w:r w:rsidR="00A05233">
        <w:rPr>
          <w:rFonts w:hint="eastAsia"/>
        </w:rPr>
        <w:t xml:space="preserve">Information </w:t>
      </w:r>
      <w:r w:rsidR="005E2B11">
        <w:t xml:space="preserve">model </w:t>
      </w:r>
      <w:r w:rsidR="00A05233">
        <w:rPr>
          <w:rFonts w:hint="eastAsia"/>
        </w:rPr>
        <w:t xml:space="preserve">ID that </w:t>
      </w:r>
      <w:r w:rsidR="00591F86">
        <w:rPr>
          <w:rFonts w:hint="eastAsia"/>
        </w:rPr>
        <w:t xml:space="preserve">is based on </w:t>
      </w:r>
      <w:r w:rsidR="00A05233">
        <w:rPr>
          <w:rFonts w:hint="eastAsia"/>
        </w:rPr>
        <w:t xml:space="preserve">the internal naming rule in RM and </w:t>
      </w:r>
      <w:r w:rsidR="00A05233" w:rsidRPr="007B58FD">
        <w:t>PseudoMF</w:t>
      </w:r>
      <w:r w:rsidR="00A05233">
        <w:rPr>
          <w:rFonts w:hint="eastAsia"/>
        </w:rPr>
        <w:t>.</w:t>
      </w:r>
    </w:p>
    <w:p w:rsidR="005B2265" w:rsidRPr="007B58FD" w:rsidRDefault="005B2265" w:rsidP="009309C3">
      <w:pPr>
        <w:spacing w:after="0"/>
      </w:pPr>
    </w:p>
    <w:p w:rsidR="00A05233" w:rsidRPr="00902363" w:rsidRDefault="00A05233" w:rsidP="005B2265">
      <w:pPr>
        <w:pStyle w:val="af3"/>
        <w:numPr>
          <w:ilvl w:val="0"/>
          <w:numId w:val="24"/>
        </w:numPr>
      </w:pPr>
      <w:r w:rsidRPr="00902363">
        <w:t>[5] Connect button</w:t>
      </w:r>
    </w:p>
    <w:p w:rsidR="00A05233" w:rsidRPr="00902363" w:rsidRDefault="005B2265" w:rsidP="005B2265">
      <w:r w:rsidRPr="00902363">
        <w:rPr>
          <w:rFonts w:hint="eastAsia"/>
        </w:rPr>
        <w:t xml:space="preserve">　</w:t>
      </w:r>
      <w:r w:rsidR="00A05233" w:rsidRPr="00902363">
        <w:t>When you click the Connect button, RYU will be connected.</w:t>
      </w:r>
    </w:p>
    <w:p w:rsidR="00CC0D99" w:rsidRDefault="00CC0D99">
      <w:r>
        <w:br w:type="page"/>
      </w:r>
    </w:p>
    <w:p w:rsidR="00FF730D" w:rsidRDefault="00FF730D" w:rsidP="00FF730D">
      <w:pPr>
        <w:pStyle w:val="1"/>
      </w:pPr>
      <w:bookmarkStart w:id="565" w:name="_Toc414002164"/>
      <w:bookmarkStart w:id="566" w:name="_Toc414012665"/>
      <w:bookmarkStart w:id="567" w:name="_Toc415133059"/>
      <w:bookmarkEnd w:id="565"/>
      <w:bookmarkEnd w:id="566"/>
      <w:r>
        <w:lastRenderedPageBreak/>
        <w:t>Getting started</w:t>
      </w:r>
      <w:bookmarkEnd w:id="567"/>
    </w:p>
    <w:p w:rsidR="00FF730D" w:rsidRDefault="00FF730D" w:rsidP="00FF730D">
      <w:pPr>
        <w:pStyle w:val="2"/>
      </w:pPr>
      <w:bookmarkStart w:id="568" w:name="_Toc415133060"/>
      <w:r>
        <w:rPr>
          <w:rFonts w:hint="eastAsia"/>
        </w:rPr>
        <w:t>Outline</w:t>
      </w:r>
      <w:bookmarkEnd w:id="568"/>
      <w:r>
        <w:t xml:space="preserve"> </w:t>
      </w:r>
    </w:p>
    <w:p w:rsidR="005B28AC" w:rsidRDefault="00A75638" w:rsidP="00F9426F">
      <w:pPr>
        <w:pStyle w:val="af3"/>
        <w:numPr>
          <w:ilvl w:val="0"/>
          <w:numId w:val="14"/>
        </w:numPr>
      </w:pPr>
      <w:r>
        <w:rPr>
          <w:rFonts w:hint="eastAsia"/>
        </w:rPr>
        <w:t>S</w:t>
      </w:r>
      <w:r w:rsidR="005B28AC">
        <w:rPr>
          <w:rFonts w:hint="eastAsia"/>
        </w:rPr>
        <w:t>ample</w:t>
      </w:r>
      <w:r w:rsidR="00D242AE">
        <w:t xml:space="preserve"> target</w:t>
      </w:r>
      <w:r>
        <w:rPr>
          <w:rFonts w:hint="eastAsia"/>
        </w:rPr>
        <w:t xml:space="preserve"> network configuration</w:t>
      </w:r>
    </w:p>
    <w:p w:rsidR="005B28AC" w:rsidRDefault="005B28AC" w:rsidP="00F9426F">
      <w:pPr>
        <w:pStyle w:val="af3"/>
        <w:numPr>
          <w:ilvl w:val="0"/>
          <w:numId w:val="14"/>
        </w:numPr>
      </w:pPr>
      <w:r>
        <w:rPr>
          <w:rFonts w:hint="eastAsia"/>
        </w:rPr>
        <w:t>Start program</w:t>
      </w:r>
      <w:r w:rsidR="00D242AE">
        <w:t>s</w:t>
      </w:r>
    </w:p>
    <w:p w:rsidR="005B28AC" w:rsidRDefault="00D52B69" w:rsidP="005B28AC">
      <w:pPr>
        <w:pStyle w:val="af3"/>
        <w:numPr>
          <w:ilvl w:val="0"/>
          <w:numId w:val="14"/>
        </w:numPr>
      </w:pPr>
      <w:r>
        <w:rPr>
          <w:rFonts w:hint="eastAsia"/>
        </w:rPr>
        <w:t xml:space="preserve">Confirm </w:t>
      </w:r>
      <w:r w:rsidR="005B28AC">
        <w:rPr>
          <w:rFonts w:hint="eastAsia"/>
        </w:rPr>
        <w:t xml:space="preserve"> </w:t>
      </w:r>
      <w:r>
        <w:rPr>
          <w:rFonts w:hint="eastAsia"/>
        </w:rPr>
        <w:t xml:space="preserve">the status of </w:t>
      </w:r>
      <w:r w:rsidR="005B28AC">
        <w:rPr>
          <w:rFonts w:hint="eastAsia"/>
        </w:rPr>
        <w:t>optical core node</w:t>
      </w:r>
      <w:r>
        <w:rPr>
          <w:rFonts w:hint="eastAsia"/>
        </w:rPr>
        <w:t>s</w:t>
      </w:r>
      <w:r w:rsidR="005B28AC" w:rsidRPr="005B28AC">
        <w:t xml:space="preserve"> </w:t>
      </w:r>
    </w:p>
    <w:p w:rsidR="005B28AC" w:rsidRDefault="0003455F" w:rsidP="005B28AC">
      <w:pPr>
        <w:pStyle w:val="af3"/>
        <w:numPr>
          <w:ilvl w:val="0"/>
          <w:numId w:val="14"/>
        </w:numPr>
      </w:pPr>
      <w:r>
        <w:t xml:space="preserve">Example: </w:t>
      </w:r>
      <w:r w:rsidR="00A72A89">
        <w:t>R</w:t>
      </w:r>
      <w:r w:rsidR="005B28AC">
        <w:rPr>
          <w:rFonts w:hint="eastAsia"/>
        </w:rPr>
        <w:t>eq</w:t>
      </w:r>
      <w:r w:rsidR="00D242AE">
        <w:t>uest</w:t>
      </w:r>
      <w:r>
        <w:t>ing</w:t>
      </w:r>
      <w:r w:rsidR="005B28AC">
        <w:rPr>
          <w:rFonts w:hint="eastAsia"/>
        </w:rPr>
        <w:t xml:space="preserve"> optical core resource</w:t>
      </w:r>
      <w:r w:rsidR="00D52B69">
        <w:rPr>
          <w:rFonts w:hint="eastAsia"/>
        </w:rPr>
        <w:t>s</w:t>
      </w:r>
    </w:p>
    <w:p w:rsidR="003D5E21" w:rsidRDefault="00A75638" w:rsidP="003D5E21">
      <w:pPr>
        <w:pStyle w:val="2"/>
      </w:pPr>
      <w:bookmarkStart w:id="569" w:name="_Toc415133061"/>
      <w:r>
        <w:rPr>
          <w:rFonts w:hint="eastAsia"/>
        </w:rPr>
        <w:t xml:space="preserve">Sample </w:t>
      </w:r>
      <w:r w:rsidR="00D242AE">
        <w:t xml:space="preserve">Target </w:t>
      </w:r>
      <w:r>
        <w:rPr>
          <w:rFonts w:hint="eastAsia"/>
        </w:rPr>
        <w:t>Network Configuration</w:t>
      </w:r>
      <w:bookmarkEnd w:id="569"/>
    </w:p>
    <w:p w:rsidR="005B28AC" w:rsidRDefault="00A75638" w:rsidP="003D5E21">
      <w:r>
        <w:rPr>
          <w:rFonts w:hint="eastAsia"/>
        </w:rPr>
        <w:t>A definition file that includes the sample network configuration</w:t>
      </w:r>
      <w:r w:rsidR="00D52B69">
        <w:rPr>
          <w:rFonts w:hint="eastAsia"/>
        </w:rPr>
        <w:t xml:space="preserve"> </w:t>
      </w:r>
      <w:r>
        <w:rPr>
          <w:rFonts w:hint="eastAsia"/>
        </w:rPr>
        <w:t xml:space="preserve">here is </w:t>
      </w:r>
      <w:r w:rsidR="00D242AE">
        <w:t>included</w:t>
      </w:r>
      <w:r>
        <w:rPr>
          <w:rFonts w:hint="eastAsia"/>
        </w:rPr>
        <w:t>. By changing the definition file, the different network can be configured. How to change the definition file will be shown in</w:t>
      </w:r>
      <w:r w:rsidR="00A72A89">
        <w:t xml:space="preserve"> the</w:t>
      </w:r>
      <w:r>
        <w:rPr>
          <w:rFonts w:hint="eastAsia"/>
        </w:rPr>
        <w:t xml:space="preserve"> near future. </w:t>
      </w:r>
    </w:p>
    <w:p w:rsidR="00385C6E" w:rsidRPr="00385C6E" w:rsidRDefault="00A75638" w:rsidP="00385C6E">
      <w:pPr>
        <w:pStyle w:val="af3"/>
        <w:numPr>
          <w:ilvl w:val="0"/>
          <w:numId w:val="27"/>
        </w:numPr>
      </w:pPr>
      <w:r>
        <w:rPr>
          <w:rFonts w:hint="eastAsia"/>
        </w:rPr>
        <w:t>Topology</w:t>
      </w:r>
    </w:p>
    <w:p w:rsidR="00932701" w:rsidRDefault="00932701" w:rsidP="00385C6E">
      <w:pPr>
        <w:jc w:val="center"/>
      </w:pPr>
      <w:r>
        <w:rPr>
          <w:noProof/>
        </w:rPr>
        <w:drawing>
          <wp:inline distT="0" distB="0" distL="0" distR="0">
            <wp:extent cx="4729882" cy="1704242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63" cy="17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C6E" w:rsidRDefault="00D242AE" w:rsidP="00902363">
      <w:pPr>
        <w:pStyle w:val="afe"/>
        <w:jc w:val="center"/>
      </w:pPr>
      <w:r>
        <w:t xml:space="preserve">Figure </w:t>
      </w:r>
      <w:r w:rsidR="00C340FC">
        <w:fldChar w:fldCharType="begin"/>
      </w:r>
      <w:r w:rsidR="00F93E7B">
        <w:instrText xml:space="preserve"> SEQ Figure \* ARABIC </w:instrText>
      </w:r>
      <w:r w:rsidR="00C340FC">
        <w:fldChar w:fldCharType="separate"/>
      </w:r>
      <w:r w:rsidR="007A7646">
        <w:rPr>
          <w:noProof/>
        </w:rPr>
        <w:t>7</w:t>
      </w:r>
      <w:r w:rsidR="00C340FC">
        <w:rPr>
          <w:noProof/>
        </w:rPr>
        <w:fldChar w:fldCharType="end"/>
      </w:r>
      <w:r>
        <w:t xml:space="preserve"> Sample </w:t>
      </w:r>
      <w:r w:rsidR="00A72A89">
        <w:t>t</w:t>
      </w:r>
      <w:r>
        <w:t xml:space="preserve">arget </w:t>
      </w:r>
      <w:r w:rsidR="00A72A89">
        <w:t>n</w:t>
      </w:r>
      <w:r>
        <w:t>etwork topology</w:t>
      </w:r>
      <w:r w:rsidR="00A72A89">
        <w:t>.</w:t>
      </w:r>
    </w:p>
    <w:p w:rsidR="00D242AE" w:rsidRDefault="0003455F" w:rsidP="00253C3A">
      <w:pPr>
        <w:pStyle w:val="af3"/>
        <w:ind w:left="420"/>
        <w:jc w:val="center"/>
      </w:pPr>
      <w:r>
        <w:rPr>
          <w:rFonts w:hint="eastAsia"/>
        </w:rPr>
        <w:t>3</w:t>
      </w:r>
      <w:r>
        <w:t>-p</w:t>
      </w:r>
      <w:r w:rsidR="00A75638">
        <w:rPr>
          <w:rFonts w:hint="eastAsia"/>
        </w:rPr>
        <w:t xml:space="preserve">acket transport node (PT#1-3) is connected </w:t>
      </w:r>
    </w:p>
    <w:p w:rsidR="00A75638" w:rsidRDefault="00A75638" w:rsidP="00253C3A">
      <w:pPr>
        <w:pStyle w:val="af3"/>
        <w:ind w:left="420"/>
        <w:jc w:val="center"/>
      </w:pPr>
      <w:r>
        <w:rPr>
          <w:rFonts w:hint="eastAsia"/>
        </w:rPr>
        <w:t>to the optical core network that consist</w:t>
      </w:r>
      <w:r w:rsidR="0003455F">
        <w:t>s</w:t>
      </w:r>
      <w:r>
        <w:rPr>
          <w:rFonts w:hint="eastAsia"/>
        </w:rPr>
        <w:t xml:space="preserve"> of 4 nodes (OPT#1-4</w:t>
      </w:r>
      <w:r w:rsidR="00D242AE">
        <w:t>)</w:t>
      </w:r>
      <w:r w:rsidR="0003455F">
        <w:t>.</w:t>
      </w:r>
    </w:p>
    <w:p w:rsidR="00385C6E" w:rsidRDefault="00385C6E" w:rsidP="00385C6E">
      <w:pPr>
        <w:pStyle w:val="af3"/>
        <w:ind w:left="420"/>
      </w:pPr>
    </w:p>
    <w:p w:rsidR="008D6D3A" w:rsidRPr="00385C6E" w:rsidRDefault="00EA0212" w:rsidP="008D6D3A">
      <w:pPr>
        <w:pStyle w:val="af3"/>
        <w:numPr>
          <w:ilvl w:val="0"/>
          <w:numId w:val="27"/>
        </w:numPr>
      </w:pPr>
      <w:r>
        <w:rPr>
          <w:rFonts w:hint="eastAsia"/>
        </w:rPr>
        <w:t>OCh path set</w:t>
      </w:r>
      <w:r w:rsidR="0003455F">
        <w:t>-</w:t>
      </w:r>
      <w:r>
        <w:rPr>
          <w:rFonts w:hint="eastAsia"/>
        </w:rPr>
        <w:t>up</w:t>
      </w:r>
    </w:p>
    <w:p w:rsidR="00385C6E" w:rsidRDefault="00932701" w:rsidP="00CC0D99">
      <w:pPr>
        <w:pStyle w:val="af3"/>
        <w:jc w:val="center"/>
      </w:pPr>
      <w:r>
        <w:rPr>
          <w:noProof/>
        </w:rPr>
        <w:drawing>
          <wp:inline distT="0" distB="0" distL="0" distR="0">
            <wp:extent cx="4072040" cy="1648311"/>
            <wp:effectExtent l="0" t="0" r="508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19" cy="165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AE" w:rsidRDefault="00A517F0" w:rsidP="00A517F0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8</w:t>
        </w:r>
      </w:fldSimple>
      <w:r>
        <w:rPr>
          <w:rFonts w:hint="eastAsia"/>
        </w:rPr>
        <w:t xml:space="preserve"> </w:t>
      </w:r>
      <w:r w:rsidR="00D242AE">
        <w:t xml:space="preserve">OCh path </w:t>
      </w:r>
      <w:r w:rsidR="0003455F">
        <w:t>set-</w:t>
      </w:r>
      <w:r w:rsidR="00D242AE">
        <w:t xml:space="preserve">up in </w:t>
      </w:r>
      <w:r w:rsidR="0003455F">
        <w:t>s</w:t>
      </w:r>
      <w:r w:rsidR="00D242AE">
        <w:t xml:space="preserve">ample </w:t>
      </w:r>
      <w:r w:rsidR="0003455F">
        <w:t>t</w:t>
      </w:r>
      <w:r w:rsidR="00D242AE">
        <w:t xml:space="preserve">arget </w:t>
      </w:r>
      <w:r w:rsidR="0003455F">
        <w:t>n</w:t>
      </w:r>
      <w:r w:rsidR="00D242AE">
        <w:t>etwork topology</w:t>
      </w:r>
      <w:r w:rsidR="0003455F">
        <w:t>.</w:t>
      </w:r>
    </w:p>
    <w:p w:rsidR="00EA0212" w:rsidRDefault="00EA0212" w:rsidP="00385C6E">
      <w:pPr>
        <w:pStyle w:val="af3"/>
        <w:ind w:left="420"/>
        <w:jc w:val="center"/>
      </w:pPr>
      <w:r>
        <w:rPr>
          <w:rFonts w:hint="eastAsia"/>
        </w:rPr>
        <w:t>It is assumed that 3 OCh paths are set up in the optical core network.</w:t>
      </w:r>
    </w:p>
    <w:p w:rsidR="00EA0212" w:rsidRDefault="00EA0212" w:rsidP="00253C3A">
      <w:r>
        <w:rPr>
          <w:rFonts w:hint="eastAsia"/>
        </w:rPr>
        <w:lastRenderedPageBreak/>
        <w:t>Files that define the sample network are shown below.</w:t>
      </w:r>
    </w:p>
    <w:p w:rsidR="00562AD4" w:rsidRDefault="00CC0D99" w:rsidP="00562AD4">
      <w:pPr>
        <w:pStyle w:val="afe"/>
        <w:jc w:val="center"/>
      </w:pPr>
      <w:r>
        <w:t>Table</w:t>
      </w:r>
      <w:r w:rsidR="00562AD4">
        <w:t xml:space="preserve"> </w:t>
      </w:r>
      <w:fldSimple w:instr=" SEQ table \* ARABIC ">
        <w:r w:rsidR="007A7646">
          <w:rPr>
            <w:noProof/>
          </w:rPr>
          <w:t>1</w:t>
        </w:r>
      </w:fldSimple>
      <w:r w:rsidR="00562AD4">
        <w:t xml:space="preserve"> </w:t>
      </w:r>
      <w:r w:rsidR="0003455F">
        <w:t>N</w:t>
      </w:r>
      <w:r w:rsidR="00562AD4">
        <w:t>etwork resource definition files</w:t>
      </w:r>
      <w:r w:rsidR="0003455F">
        <w:t>.</w:t>
      </w:r>
    </w:p>
    <w:tbl>
      <w:tblPr>
        <w:tblStyle w:val="aff0"/>
        <w:tblW w:w="0" w:type="auto"/>
        <w:tblInd w:w="704" w:type="dxa"/>
        <w:tblLook w:val="04A0" w:firstRow="1" w:lastRow="0" w:firstColumn="1" w:lastColumn="0" w:noHBand="0" w:noVBand="1"/>
      </w:tblPr>
      <w:tblGrid>
        <w:gridCol w:w="2285"/>
        <w:gridCol w:w="2419"/>
        <w:gridCol w:w="3942"/>
      </w:tblGrid>
      <w:tr w:rsidR="00253C3A" w:rsidTr="00902363">
        <w:tc>
          <w:tcPr>
            <w:tcW w:w="2285" w:type="dxa"/>
          </w:tcPr>
          <w:p w:rsidR="00253C3A" w:rsidRDefault="00253C3A" w:rsidP="00253C3A">
            <w:r>
              <w:rPr>
                <w:rFonts w:hint="eastAsia"/>
              </w:rPr>
              <w:t xml:space="preserve">File </w:t>
            </w:r>
            <w:r w:rsidR="0003455F"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419" w:type="dxa"/>
          </w:tcPr>
          <w:p w:rsidR="00253C3A" w:rsidRDefault="00EA0212" w:rsidP="00253C3A">
            <w:r>
              <w:rPr>
                <w:rFonts w:hint="eastAsia"/>
              </w:rPr>
              <w:t>Content</w:t>
            </w:r>
          </w:p>
        </w:tc>
        <w:tc>
          <w:tcPr>
            <w:tcW w:w="3942" w:type="dxa"/>
          </w:tcPr>
          <w:p w:rsidR="00253C3A" w:rsidRDefault="00EA0212" w:rsidP="00253C3A">
            <w:r>
              <w:rPr>
                <w:rFonts w:hint="eastAsia"/>
              </w:rPr>
              <w:t>Applicatio</w:t>
            </w:r>
            <w:r w:rsidR="00D242AE">
              <w:t>n using the file</w:t>
            </w:r>
          </w:p>
        </w:tc>
      </w:tr>
      <w:tr w:rsidR="00253C3A" w:rsidTr="00902363">
        <w:tc>
          <w:tcPr>
            <w:tcW w:w="2285" w:type="dxa"/>
          </w:tcPr>
          <w:p w:rsidR="00253C3A" w:rsidRDefault="00253C3A" w:rsidP="00253C3A">
            <w:r>
              <w:t>O</w:t>
            </w:r>
            <w:r>
              <w:rPr>
                <w:rFonts w:hint="eastAsia"/>
              </w:rPr>
              <w:t>ch_</w:t>
            </w:r>
            <w:r>
              <w:t>link.txt</w:t>
            </w:r>
          </w:p>
        </w:tc>
        <w:tc>
          <w:tcPr>
            <w:tcW w:w="2419" w:type="dxa"/>
          </w:tcPr>
          <w:p w:rsidR="00253C3A" w:rsidRDefault="00EA0212" w:rsidP="00253C3A">
            <w:r>
              <w:rPr>
                <w:rFonts w:hint="eastAsia"/>
              </w:rPr>
              <w:t>OCh path configuration information</w:t>
            </w:r>
          </w:p>
        </w:tc>
        <w:tc>
          <w:tcPr>
            <w:tcW w:w="3942" w:type="dxa"/>
          </w:tcPr>
          <w:p w:rsidR="00253C3A" w:rsidRDefault="00253C3A" w:rsidP="00253C3A">
            <w:r>
              <w:rPr>
                <w:rFonts w:hint="eastAsia"/>
              </w:rPr>
              <w:t>DummyOptNode</w:t>
            </w:r>
          </w:p>
          <w:p w:rsidR="008D6D3A" w:rsidRDefault="008D6D3A" w:rsidP="00253C3A">
            <w:r w:rsidRPr="00902363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902363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</w:p>
        </w:tc>
      </w:tr>
      <w:tr w:rsidR="00253C3A" w:rsidTr="00902363">
        <w:tc>
          <w:tcPr>
            <w:tcW w:w="2285" w:type="dxa"/>
          </w:tcPr>
          <w:p w:rsidR="00253C3A" w:rsidRDefault="00253C3A" w:rsidP="00253C3A">
            <w:r>
              <w:t>l</w:t>
            </w:r>
            <w:r>
              <w:rPr>
                <w:rFonts w:hint="eastAsia"/>
              </w:rPr>
              <w:t>l1</w:t>
            </w:r>
            <w:r>
              <w:t>.txt</w:t>
            </w:r>
          </w:p>
        </w:tc>
        <w:tc>
          <w:tcPr>
            <w:tcW w:w="2419" w:type="dxa"/>
          </w:tcPr>
          <w:p w:rsidR="00253C3A" w:rsidRDefault="00EA0212">
            <w:r>
              <w:rPr>
                <w:rFonts w:hint="eastAsia"/>
              </w:rPr>
              <w:t xml:space="preserve">Inter-layer </w:t>
            </w:r>
            <w:r w:rsidR="00415FB0">
              <w:t xml:space="preserve">boundary </w:t>
            </w:r>
            <w:r>
              <w:rPr>
                <w:rFonts w:hint="eastAsia"/>
              </w:rPr>
              <w:t>information (ODU layer and OCh layer)</w:t>
            </w:r>
            <w:r w:rsidR="00415FB0" w:rsidDel="00415FB0">
              <w:t xml:space="preserve"> </w:t>
            </w:r>
          </w:p>
        </w:tc>
        <w:tc>
          <w:tcPr>
            <w:tcW w:w="3942" w:type="dxa"/>
          </w:tcPr>
          <w:p w:rsidR="008D6D3A" w:rsidRDefault="00331AD3" w:rsidP="00253C3A">
            <w:r>
              <w:t>DummyOptNode</w:t>
            </w:r>
          </w:p>
          <w:p w:rsidR="00253C3A" w:rsidRDefault="008D6D3A" w:rsidP="00253C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  <w:r w:rsidDel="00331AD3">
              <w:rPr>
                <w:rFonts w:hint="eastAsia"/>
              </w:rPr>
              <w:t xml:space="preserve"> </w:t>
            </w:r>
          </w:p>
        </w:tc>
      </w:tr>
      <w:tr w:rsidR="00253C3A" w:rsidTr="00902363">
        <w:tc>
          <w:tcPr>
            <w:tcW w:w="2285" w:type="dxa"/>
          </w:tcPr>
          <w:p w:rsidR="00253C3A" w:rsidRDefault="00253C3A" w:rsidP="00253C3A">
            <w:r>
              <w:t>ll</w:t>
            </w:r>
            <w:r>
              <w:rPr>
                <w:rFonts w:hint="eastAsia"/>
              </w:rPr>
              <w:t>2</w:t>
            </w:r>
            <w:r>
              <w:t>.txt</w:t>
            </w:r>
          </w:p>
        </w:tc>
        <w:tc>
          <w:tcPr>
            <w:tcW w:w="2419" w:type="dxa"/>
          </w:tcPr>
          <w:p w:rsidR="00253C3A" w:rsidRDefault="00EA0212">
            <w:r>
              <w:rPr>
                <w:rFonts w:hint="eastAsia"/>
              </w:rPr>
              <w:t>Inter-layer</w:t>
            </w:r>
            <w:r w:rsidR="00415FB0">
              <w:t xml:space="preserve"> boundary</w:t>
            </w:r>
            <w:r>
              <w:rPr>
                <w:rFonts w:hint="eastAsia"/>
              </w:rPr>
              <w:t xml:space="preserve"> information (packet transport node and ODU layer)</w:t>
            </w:r>
            <w:r w:rsidR="00415FB0" w:rsidDel="00415FB0">
              <w:t xml:space="preserve"> </w:t>
            </w:r>
          </w:p>
        </w:tc>
        <w:tc>
          <w:tcPr>
            <w:tcW w:w="3942" w:type="dxa"/>
          </w:tcPr>
          <w:p w:rsidR="008D6D3A" w:rsidRDefault="00331AD3" w:rsidP="00253C3A">
            <w:r>
              <w:t>DummyOptNode</w:t>
            </w:r>
          </w:p>
          <w:p w:rsidR="00253C3A" w:rsidRPr="00253C3A" w:rsidRDefault="008D6D3A" w:rsidP="00253C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  <w:r w:rsidDel="00331AD3">
              <w:rPr>
                <w:rFonts w:hint="eastAsia"/>
              </w:rPr>
              <w:t xml:space="preserve"> 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idex.txt</w:t>
            </w:r>
          </w:p>
        </w:tc>
        <w:tc>
          <w:tcPr>
            <w:tcW w:w="2419" w:type="dxa"/>
          </w:tcPr>
          <w:p w:rsidR="0071576C" w:rsidRDefault="00354956" w:rsidP="00253C3A">
            <w:r>
              <w:rPr>
                <w:rFonts w:hint="eastAsia"/>
              </w:rPr>
              <w:t xml:space="preserve">ID conversion </w:t>
            </w:r>
            <w:r w:rsidR="00677306">
              <w:rPr>
                <w:rFonts w:hint="eastAsia"/>
              </w:rPr>
              <w:t>information</w:t>
            </w:r>
          </w:p>
        </w:tc>
        <w:tc>
          <w:tcPr>
            <w:tcW w:w="3942" w:type="dxa"/>
          </w:tcPr>
          <w:p w:rsidR="0071576C" w:rsidRDefault="003321C1">
            <w:r>
              <w:t>P</w:t>
            </w:r>
            <w:r w:rsidR="007929D7">
              <w:t>seudoMF</w:t>
            </w:r>
            <w:r>
              <w:t>, DummyOptNode</w:t>
            </w:r>
          </w:p>
          <w:p w:rsidR="008D6D3A" w:rsidRDefault="008D6D3A">
            <w:pPr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</w:pPr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dummyoptnode-1.0.0/data</w:t>
            </w:r>
          </w:p>
          <w:p w:rsidR="008D6D3A" w:rsidRDefault="008D6D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902363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lower.txt</w:t>
            </w:r>
          </w:p>
        </w:tc>
        <w:tc>
          <w:tcPr>
            <w:tcW w:w="2419" w:type="dxa"/>
          </w:tcPr>
          <w:p w:rsidR="0071576C" w:rsidRDefault="00677306">
            <w:r>
              <w:rPr>
                <w:rFonts w:hint="eastAsia"/>
              </w:rPr>
              <w:t xml:space="preserve">Lower </w:t>
            </w:r>
            <w:r w:rsidR="00415FB0">
              <w:t>layer</w:t>
            </w:r>
            <w:r w:rsidR="0003455F">
              <w:t xml:space="preserve"> </w:t>
            </w:r>
            <w:r w:rsidR="00354956">
              <w:rPr>
                <w:rFonts w:hint="eastAsia"/>
              </w:rPr>
              <w:t xml:space="preserve">(OCh) </w:t>
            </w:r>
            <w:r>
              <w:rPr>
                <w:rFonts w:hint="eastAsia"/>
              </w:rPr>
              <w:t>resource information</w:t>
            </w:r>
          </w:p>
        </w:tc>
        <w:tc>
          <w:tcPr>
            <w:tcW w:w="3942" w:type="dxa"/>
          </w:tcPr>
          <w:p w:rsidR="0071576C" w:rsidRDefault="007929D7" w:rsidP="00253C3A">
            <w:r>
              <w:t>PseudoMF</w:t>
            </w:r>
          </w:p>
          <w:p w:rsidR="008D6D3A" w:rsidRDefault="008D6D3A" w:rsidP="00253C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upper.txt</w:t>
            </w:r>
          </w:p>
        </w:tc>
        <w:tc>
          <w:tcPr>
            <w:tcW w:w="2419" w:type="dxa"/>
          </w:tcPr>
          <w:p w:rsidR="0071576C" w:rsidRPr="00D01112" w:rsidRDefault="00677306">
            <w:r>
              <w:rPr>
                <w:rFonts w:hint="eastAsia"/>
              </w:rPr>
              <w:t xml:space="preserve">Upper </w:t>
            </w:r>
            <w:r w:rsidR="00415FB0">
              <w:t>layer</w:t>
            </w:r>
            <w:r w:rsidR="0003455F">
              <w:t xml:space="preserve"> </w:t>
            </w:r>
            <w:r>
              <w:rPr>
                <w:rFonts w:hint="eastAsia"/>
              </w:rPr>
              <w:t>(ODU) resource information</w:t>
            </w:r>
          </w:p>
        </w:tc>
        <w:tc>
          <w:tcPr>
            <w:tcW w:w="3942" w:type="dxa"/>
          </w:tcPr>
          <w:p w:rsidR="0071576C" w:rsidRDefault="007929D7" w:rsidP="00253C3A">
            <w:r>
              <w:t>PseudoMF</w:t>
            </w:r>
          </w:p>
          <w:p w:rsidR="008D6D3A" w:rsidRDefault="008D6D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  <w:tr w:rsidR="0071576C" w:rsidTr="00902363">
        <w:tc>
          <w:tcPr>
            <w:tcW w:w="2285" w:type="dxa"/>
          </w:tcPr>
          <w:p w:rsidR="0071576C" w:rsidRDefault="0071576C" w:rsidP="00253C3A">
            <w:r w:rsidRPr="003C1F9F">
              <w:t>route.txt</w:t>
            </w:r>
          </w:p>
        </w:tc>
        <w:tc>
          <w:tcPr>
            <w:tcW w:w="2419" w:type="dxa"/>
          </w:tcPr>
          <w:p w:rsidR="0071576C" w:rsidRDefault="00415FB0">
            <w:r w:rsidRPr="00902363">
              <w:t>R</w:t>
            </w:r>
            <w:r w:rsidR="00677306" w:rsidRPr="00902363">
              <w:t>oute information</w:t>
            </w:r>
          </w:p>
        </w:tc>
        <w:tc>
          <w:tcPr>
            <w:tcW w:w="3942" w:type="dxa"/>
          </w:tcPr>
          <w:p w:rsidR="0071576C" w:rsidRDefault="007929D7" w:rsidP="00253C3A">
            <w:r>
              <w:t>PseudoMF</w:t>
            </w:r>
          </w:p>
          <w:p w:rsidR="008D6D3A" w:rsidRDefault="008D6D3A">
            <w:r w:rsidRPr="00A81462">
              <w:rPr>
                <w:rStyle w:val="HTML1"/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~/</w:t>
            </w:r>
            <w:r w:rsidRPr="00A81462">
              <w:rPr>
                <w:color w:val="877952" w:themeColor="background2" w:themeShade="80"/>
              </w:rPr>
              <w:t>pseudoMF</w:t>
            </w:r>
            <w:r w:rsidRPr="00A81462">
              <w:rPr>
                <w:rFonts w:ascii="Consolas" w:hAnsi="Consolas" w:cs="Consolas"/>
                <w:color w:val="877952" w:themeColor="background2" w:themeShade="80"/>
                <w:sz w:val="20"/>
                <w:szCs w:val="20"/>
                <w:bdr w:val="none" w:sz="0" w:space="0" w:color="auto" w:frame="1"/>
              </w:rPr>
              <w:t>-1.0.0/data</w:t>
            </w:r>
          </w:p>
        </w:tc>
      </w:tr>
    </w:tbl>
    <w:p w:rsidR="00562AD4" w:rsidRDefault="00562AD4" w:rsidP="00902363">
      <w:pPr>
        <w:pStyle w:val="af3"/>
        <w:ind w:left="420"/>
        <w:jc w:val="right"/>
      </w:pPr>
      <w:r>
        <w:t>NOTE: Please don’t change file name.</w:t>
      </w:r>
    </w:p>
    <w:p w:rsidR="00D73C7A" w:rsidRDefault="002359E0" w:rsidP="00D73C7A">
      <w:pPr>
        <w:pStyle w:val="2"/>
      </w:pPr>
      <w:bookmarkStart w:id="570" w:name="_Toc414002168"/>
      <w:bookmarkStart w:id="571" w:name="_Toc414012669"/>
      <w:bookmarkStart w:id="572" w:name="_Toc415133062"/>
      <w:bookmarkEnd w:id="570"/>
      <w:bookmarkEnd w:id="571"/>
      <w:r>
        <w:rPr>
          <w:rFonts w:hint="eastAsia"/>
        </w:rPr>
        <w:t xml:space="preserve">Start </w:t>
      </w:r>
      <w:r w:rsidR="00D52B69">
        <w:rPr>
          <w:rFonts w:hint="eastAsia"/>
        </w:rPr>
        <w:t>Program</w:t>
      </w:r>
      <w:r w:rsidR="00415FB0">
        <w:rPr>
          <w:rFonts w:hint="eastAsia"/>
        </w:rPr>
        <w:t>s</w:t>
      </w:r>
      <w:bookmarkEnd w:id="572"/>
      <w:r>
        <w:rPr>
          <w:rFonts w:hint="eastAsia"/>
        </w:rPr>
        <w:t xml:space="preserve"> </w:t>
      </w:r>
    </w:p>
    <w:p w:rsidR="002F5172" w:rsidRDefault="00D52B69" w:rsidP="00D73C7A">
      <w:pPr>
        <w:pStyle w:val="af3"/>
        <w:numPr>
          <w:ilvl w:val="1"/>
          <w:numId w:val="26"/>
        </w:numPr>
      </w:pPr>
      <w:r>
        <w:rPr>
          <w:rFonts w:hint="eastAsia"/>
        </w:rPr>
        <w:t xml:space="preserve">Start  </w:t>
      </w:r>
      <w:r w:rsidR="002359E0">
        <w:rPr>
          <w:rFonts w:hint="eastAsia"/>
        </w:rPr>
        <w:t>ODENOS</w:t>
      </w:r>
      <w:r w:rsidR="0003455F">
        <w:t>.</w:t>
      </w:r>
    </w:p>
    <w:p w:rsidR="002F5172" w:rsidRDefault="002F5172" w:rsidP="00902363">
      <w:pPr>
        <w:pStyle w:val="af3"/>
        <w:ind w:left="840"/>
        <w:rPr>
          <w:shd w:val="pct15" w:color="auto" w:fill="FFFFFF"/>
        </w:rPr>
      </w:pPr>
      <w:r w:rsidRPr="00902363">
        <w:rPr>
          <w:shd w:val="pct15" w:color="auto" w:fill="FFFFFF"/>
        </w:rPr>
        <w:t xml:space="preserve">$ </w:t>
      </w:r>
      <w:r w:rsidRPr="00902363">
        <w:rPr>
          <w:i/>
          <w:shd w:val="pct15" w:color="auto" w:fill="FFFFFF"/>
        </w:rPr>
        <w:t>odenos_install_dir</w:t>
      </w:r>
      <w:r w:rsidRPr="00902363">
        <w:rPr>
          <w:shd w:val="pct15" w:color="auto" w:fill="FFFFFF"/>
        </w:rPr>
        <w:t xml:space="preserve">/odenos </w:t>
      </w:r>
      <w:r>
        <w:rPr>
          <w:shd w:val="pct15" w:color="auto" w:fill="FFFFFF"/>
        </w:rPr>
        <w:t>–</w:t>
      </w:r>
      <w:r w:rsidRPr="00902363">
        <w:rPr>
          <w:shd w:val="pct15" w:color="auto" w:fill="FFFFFF"/>
        </w:rPr>
        <w:t>s</w:t>
      </w:r>
    </w:p>
    <w:p w:rsidR="00D73C7A" w:rsidRDefault="00D73C7A" w:rsidP="00902363">
      <w:pPr>
        <w:pStyle w:val="af3"/>
        <w:ind w:left="840"/>
      </w:pPr>
    </w:p>
    <w:p w:rsidR="002F5172" w:rsidRDefault="00D52B69" w:rsidP="00D73C7A">
      <w:pPr>
        <w:pStyle w:val="af3"/>
        <w:numPr>
          <w:ilvl w:val="1"/>
          <w:numId w:val="26"/>
        </w:numPr>
      </w:pPr>
      <w:r>
        <w:rPr>
          <w:rFonts w:hint="eastAsia"/>
        </w:rPr>
        <w:t xml:space="preserve">Start  </w:t>
      </w:r>
      <w:r w:rsidR="00415FB0">
        <w:t>OCN</w:t>
      </w:r>
      <w:r w:rsidR="002359E0">
        <w:rPr>
          <w:rFonts w:hint="eastAsia"/>
        </w:rPr>
        <w:t>RM</w:t>
      </w:r>
      <w:r w:rsidR="0003455F">
        <w:t>.</w:t>
      </w:r>
    </w:p>
    <w:p w:rsidR="002F5172" w:rsidRDefault="002F5172" w:rsidP="00902363">
      <w:pPr>
        <w:pStyle w:val="af3"/>
        <w:ind w:left="840"/>
        <w:rPr>
          <w:shd w:val="pct15" w:color="auto" w:fill="FFFFFF"/>
        </w:rPr>
      </w:pPr>
      <w:r w:rsidRPr="00902363">
        <w:rPr>
          <w:shd w:val="pct15" w:color="auto" w:fill="FFFFFF"/>
        </w:rPr>
        <w:t xml:space="preserve">$ ~/ocnrm-1.0.0-bin/ocnrm_mn </w:t>
      </w:r>
      <w:r>
        <w:rPr>
          <w:shd w:val="pct15" w:color="auto" w:fill="FFFFFF"/>
        </w:rPr>
        <w:t>–</w:t>
      </w:r>
      <w:r w:rsidRPr="00902363">
        <w:rPr>
          <w:shd w:val="pct15" w:color="auto" w:fill="FFFFFF"/>
        </w:rPr>
        <w:t>s</w:t>
      </w:r>
    </w:p>
    <w:p w:rsidR="00D73C7A" w:rsidRPr="00902363" w:rsidRDefault="00D73C7A" w:rsidP="00902363">
      <w:pPr>
        <w:pStyle w:val="af3"/>
        <w:ind w:left="840"/>
        <w:rPr>
          <w:shd w:val="pct15" w:color="auto" w:fill="FFFFFF"/>
        </w:rPr>
      </w:pPr>
    </w:p>
    <w:p w:rsidR="002F5172" w:rsidRDefault="00D52B69" w:rsidP="00D73C7A">
      <w:pPr>
        <w:pStyle w:val="af3"/>
        <w:numPr>
          <w:ilvl w:val="1"/>
          <w:numId w:val="26"/>
        </w:numPr>
      </w:pPr>
      <w:r>
        <w:rPr>
          <w:rFonts w:hint="eastAsia"/>
        </w:rPr>
        <w:t xml:space="preserve">Start  </w:t>
      </w:r>
      <w:r w:rsidR="002359E0">
        <w:rPr>
          <w:rFonts w:hint="eastAsia"/>
        </w:rPr>
        <w:t>PseudoMF</w:t>
      </w:r>
      <w:r w:rsidR="0003455F">
        <w:t>.</w:t>
      </w:r>
    </w:p>
    <w:p w:rsidR="002F5172" w:rsidRPr="00902363" w:rsidRDefault="002F5172" w:rsidP="00902363">
      <w:pPr>
        <w:pStyle w:val="af3"/>
        <w:ind w:left="840"/>
        <w:rPr>
          <w:shd w:val="pct15" w:color="auto" w:fill="FFFFFF"/>
        </w:rPr>
      </w:pPr>
      <w:r w:rsidRPr="00902363">
        <w:rPr>
          <w:shd w:val="pct15" w:color="auto" w:fill="FFFFFF"/>
        </w:rPr>
        <w:t>$ ~/pseudoMf-1.0.0-bin/pseudoMf.sh -s</w:t>
      </w:r>
    </w:p>
    <w:p w:rsidR="00D73C7A" w:rsidRDefault="00D73C7A" w:rsidP="00902363">
      <w:pPr>
        <w:pStyle w:val="af3"/>
        <w:ind w:left="840"/>
      </w:pPr>
    </w:p>
    <w:p w:rsidR="00D73C7A" w:rsidRPr="00331AD3" w:rsidRDefault="002F5172" w:rsidP="00D73C7A">
      <w:pPr>
        <w:pStyle w:val="af3"/>
        <w:numPr>
          <w:ilvl w:val="1"/>
          <w:numId w:val="26"/>
        </w:numPr>
      </w:pPr>
      <w:r>
        <w:t>System configuration</w:t>
      </w:r>
      <w:r w:rsidR="008D6D3A">
        <w:t xml:space="preserve"> </w:t>
      </w:r>
      <w:r w:rsidR="00114D40">
        <w:t>(</w:t>
      </w:r>
      <w:r>
        <w:t>by</w:t>
      </w:r>
      <w:r w:rsidR="008D6D3A">
        <w:t xml:space="preserve"> </w:t>
      </w:r>
      <w:r w:rsidR="0003455F">
        <w:t xml:space="preserve">executing </w:t>
      </w:r>
      <w:r w:rsidR="008D6D3A">
        <w:t>a prepared shell script</w:t>
      </w:r>
      <w:r w:rsidR="00114D40">
        <w:t>)</w:t>
      </w:r>
      <w:r w:rsidR="0003455F">
        <w:t>.</w:t>
      </w:r>
    </w:p>
    <w:p w:rsidR="00DB51DF" w:rsidRDefault="00DB51DF" w:rsidP="00902363">
      <w:pPr>
        <w:ind w:leftChars="400" w:left="880"/>
      </w:pPr>
      <w:r w:rsidRPr="00902363">
        <w:rPr>
          <w:shd w:val="pct15" w:color="auto" w:fill="FFFFFF"/>
        </w:rPr>
        <w:t>$ ~/</w:t>
      </w:r>
      <w:r w:rsidRPr="00902363">
        <w:rPr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ocnrm-1.0.0-bin</w:t>
      </w:r>
      <w:r w:rsidRPr="0090236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/</w:t>
      </w:r>
      <w:r w:rsidR="00BA18BF" w:rsidRPr="0090236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rm_startup.sh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component managers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network components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and connect </w:t>
      </w:r>
      <w:r w:rsidR="002F5172">
        <w:t xml:space="preserve">to </w:t>
      </w:r>
      <w:r w:rsidR="00275BF3">
        <w:rPr>
          <w:rFonts w:hint="eastAsia"/>
        </w:rPr>
        <w:t>OptDriver</w:t>
      </w:r>
    </w:p>
    <w:p w:rsidR="00D73C7A" w:rsidRDefault="00591F86" w:rsidP="00902363">
      <w:pPr>
        <w:pStyle w:val="af3"/>
        <w:numPr>
          <w:ilvl w:val="3"/>
          <w:numId w:val="26"/>
        </w:numPr>
      </w:pPr>
      <w:r>
        <w:rPr>
          <w:rFonts w:hint="eastAsia"/>
        </w:rPr>
        <w:t>Create</w:t>
      </w:r>
      <w:r w:rsidR="00275BF3">
        <w:rPr>
          <w:rFonts w:hint="eastAsia"/>
        </w:rPr>
        <w:t xml:space="preserve"> and connect </w:t>
      </w:r>
      <w:r w:rsidR="002F5172">
        <w:t xml:space="preserve">to </w:t>
      </w:r>
      <w:r w:rsidR="00275BF3">
        <w:rPr>
          <w:rFonts w:hint="eastAsia"/>
        </w:rPr>
        <w:t>L</w:t>
      </w:r>
      <w:r w:rsidR="00415FB0">
        <w:t>inkLayerizer</w:t>
      </w:r>
    </w:p>
    <w:p w:rsidR="002F5172" w:rsidRDefault="00275BF3" w:rsidP="00902363">
      <w:pPr>
        <w:pStyle w:val="af3"/>
        <w:numPr>
          <w:ilvl w:val="3"/>
          <w:numId w:val="26"/>
        </w:numPr>
      </w:pPr>
      <w:r>
        <w:rPr>
          <w:rFonts w:hint="eastAsia"/>
        </w:rPr>
        <w:t xml:space="preserve">Set up </w:t>
      </w:r>
      <w:r>
        <w:t>boundary</w:t>
      </w:r>
      <w:r>
        <w:rPr>
          <w:rFonts w:hint="eastAsia"/>
        </w:rPr>
        <w:t xml:space="preserve"> conditio</w:t>
      </w:r>
      <w:r w:rsidR="00415FB0">
        <w:rPr>
          <w:rFonts w:hint="eastAsia"/>
        </w:rPr>
        <w:t>ns</w:t>
      </w:r>
      <w:r w:rsidR="002F5172">
        <w:t xml:space="preserve"> for LinkLayerizer</w:t>
      </w:r>
    </w:p>
    <w:p w:rsidR="00D73C7A" w:rsidRDefault="00D73C7A" w:rsidP="00902363">
      <w:pPr>
        <w:pStyle w:val="af3"/>
        <w:ind w:left="1680"/>
      </w:pPr>
    </w:p>
    <w:p w:rsidR="002F5172" w:rsidRDefault="002F5172" w:rsidP="00415FB0">
      <w:pPr>
        <w:pStyle w:val="af3"/>
        <w:numPr>
          <w:ilvl w:val="1"/>
          <w:numId w:val="26"/>
        </w:numPr>
      </w:pPr>
      <w:r>
        <w:t>Allocate initial resources</w:t>
      </w:r>
      <w:r w:rsidR="0003455F">
        <w:t xml:space="preserve"> </w:t>
      </w:r>
      <w:r>
        <w:t>(L0,L1,L2)</w:t>
      </w:r>
      <w:r w:rsidR="00114D40">
        <w:t xml:space="preserve"> using PseudoMF GUI</w:t>
      </w:r>
      <w:r w:rsidR="0003455F">
        <w:t>.</w:t>
      </w:r>
    </w:p>
    <w:p w:rsidR="0071576C" w:rsidRDefault="00415FB0" w:rsidP="00902363">
      <w:pPr>
        <w:pStyle w:val="af3"/>
        <w:numPr>
          <w:ilvl w:val="2"/>
          <w:numId w:val="51"/>
        </w:numPr>
      </w:pPr>
      <w:r w:rsidRPr="00902363">
        <w:rPr>
          <w:shd w:val="pct15" w:color="auto" w:fill="FFFFFF"/>
        </w:rPr>
        <w:lastRenderedPageBreak/>
        <w:t xml:space="preserve">Access </w:t>
      </w:r>
      <w:r w:rsidR="00275BF3" w:rsidRPr="00902363">
        <w:rPr>
          <w:shd w:val="pct15" w:color="auto" w:fill="FFFFFF"/>
        </w:rPr>
        <w:t>PseudoMF via GUI (http://</w:t>
      </w:r>
      <w:r w:rsidRPr="00902363">
        <w:rPr>
          <w:shd w:val="pct15" w:color="auto" w:fill="FFFFFF"/>
        </w:rPr>
        <w:t>127.0.0.1:80</w:t>
      </w:r>
      <w:r w:rsidR="00275BF3" w:rsidRPr="00902363">
        <w:rPr>
          <w:shd w:val="pct15" w:color="auto" w:fill="FFFFFF"/>
        </w:rPr>
        <w:t xml:space="preserve">/ui/index.html) </w:t>
      </w:r>
    </w:p>
    <w:p w:rsidR="00331AD3" w:rsidRPr="00902363" w:rsidRDefault="008B2CAA" w:rsidP="00902363">
      <w:pPr>
        <w:pStyle w:val="af3"/>
        <w:numPr>
          <w:ilvl w:val="2"/>
          <w:numId w:val="51"/>
        </w:numPr>
        <w:rPr>
          <w:shd w:val="pct15" w:color="auto" w:fill="FFFFFF"/>
        </w:rPr>
      </w:pPr>
      <w:r w:rsidRPr="00902363">
        <w:rPr>
          <w:shd w:val="pct15" w:color="auto" w:fill="FFFFFF"/>
        </w:rPr>
        <w:t>Push GUI 1</w:t>
      </w:r>
      <w:r w:rsidRPr="00902363">
        <w:rPr>
          <w:shd w:val="pct15" w:color="auto" w:fill="FFFFFF"/>
          <w:vertAlign w:val="superscript"/>
        </w:rPr>
        <w:t>st</w:t>
      </w:r>
      <w:r w:rsidRPr="00902363">
        <w:rPr>
          <w:shd w:val="pct15" w:color="auto" w:fill="FFFFFF"/>
        </w:rPr>
        <w:t xml:space="preserve"> </w:t>
      </w:r>
      <w:r w:rsidR="00331AD3" w:rsidRPr="00902363">
        <w:rPr>
          <w:shd w:val="pct15" w:color="auto" w:fill="FFFFFF"/>
        </w:rPr>
        <w:t>, 2</w:t>
      </w:r>
      <w:r w:rsidR="00331AD3" w:rsidRPr="00902363">
        <w:rPr>
          <w:shd w:val="pct15" w:color="auto" w:fill="FFFFFF"/>
          <w:vertAlign w:val="superscript"/>
        </w:rPr>
        <w:t>nd</w:t>
      </w:r>
      <w:r w:rsidR="00331AD3" w:rsidRPr="00902363">
        <w:rPr>
          <w:shd w:val="pct15" w:color="auto" w:fill="FFFFFF"/>
        </w:rPr>
        <w:t>, 3</w:t>
      </w:r>
      <w:r w:rsidR="00331AD3" w:rsidRPr="00902363">
        <w:rPr>
          <w:shd w:val="pct15" w:color="auto" w:fill="FFFFFF"/>
          <w:vertAlign w:val="superscript"/>
        </w:rPr>
        <w:t>rd</w:t>
      </w:r>
      <w:r w:rsidR="00331AD3" w:rsidRPr="00902363">
        <w:rPr>
          <w:shd w:val="pct15" w:color="auto" w:fill="FFFFFF"/>
        </w:rPr>
        <w:t xml:space="preserve"> buttons </w:t>
      </w:r>
      <w:r w:rsidRPr="00902363">
        <w:rPr>
          <w:shd w:val="pct15" w:color="auto" w:fill="FFFFFF"/>
        </w:rPr>
        <w:t>in order</w:t>
      </w:r>
    </w:p>
    <w:p w:rsidR="00331AD3" w:rsidRDefault="00331AD3" w:rsidP="00902363">
      <w:pPr>
        <w:pStyle w:val="af3"/>
        <w:ind w:left="1680"/>
      </w:pPr>
    </w:p>
    <w:p w:rsidR="00BA18BF" w:rsidRDefault="00BA18BF" w:rsidP="00902363">
      <w:pPr>
        <w:pStyle w:val="af3"/>
        <w:ind w:left="1260"/>
      </w:pPr>
      <w:r>
        <w:rPr>
          <w:rFonts w:hint="eastAsia"/>
          <w:noProof/>
        </w:rPr>
        <w:drawing>
          <wp:inline distT="0" distB="0" distL="0" distR="0">
            <wp:extent cx="3533241" cy="2058793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eudoMF_GUI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84" cy="20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D3" w:rsidRDefault="00331AD3" w:rsidP="00902363">
      <w:pPr>
        <w:pStyle w:val="af3"/>
        <w:ind w:left="1260"/>
      </w:pPr>
    </w:p>
    <w:p w:rsidR="00331AD3" w:rsidRDefault="00331AD3" w:rsidP="00331AD3">
      <w:pPr>
        <w:pStyle w:val="af3"/>
        <w:numPr>
          <w:ilvl w:val="1"/>
          <w:numId w:val="26"/>
        </w:numPr>
      </w:pPr>
      <w:r>
        <w:rPr>
          <w:rFonts w:hint="eastAsia"/>
        </w:rPr>
        <w:t>Start  RYU-OE</w:t>
      </w:r>
      <w:r w:rsidR="0003455F">
        <w:t>.</w:t>
      </w:r>
    </w:p>
    <w:p w:rsidR="00114D40" w:rsidRPr="00902363" w:rsidRDefault="00114D40" w:rsidP="00902363">
      <w:pPr>
        <w:pStyle w:val="af3"/>
        <w:ind w:left="840"/>
        <w:rPr>
          <w:shd w:val="pct15" w:color="auto" w:fill="FFFFFF"/>
        </w:rPr>
      </w:pPr>
      <w:r w:rsidRPr="00902363">
        <w:rPr>
          <w:rStyle w:val="HTML1"/>
          <w:rFonts w:ascii="Consolas" w:hAnsi="Consolas" w:cs="Consolas"/>
          <w:color w:val="333333"/>
          <w:sz w:val="20"/>
          <w:szCs w:val="20"/>
          <w:bdr w:val="none" w:sz="0" w:space="0" w:color="auto" w:frame="1"/>
          <w:shd w:val="pct15" w:color="auto" w:fill="FFFFFF"/>
        </w:rPr>
        <w:t>$ ryu-manager ~ryu-oe/ryu/app/ofctl_rest.py</w:t>
      </w:r>
    </w:p>
    <w:p w:rsidR="00114D40" w:rsidRDefault="00114D40" w:rsidP="00902363">
      <w:pPr>
        <w:pStyle w:val="af3"/>
        <w:ind w:left="840"/>
      </w:pPr>
    </w:p>
    <w:p w:rsidR="00EE44DD" w:rsidRDefault="00BB5BFE" w:rsidP="00D73C7A">
      <w:pPr>
        <w:pStyle w:val="af3"/>
        <w:numPr>
          <w:ilvl w:val="1"/>
          <w:numId w:val="26"/>
        </w:numPr>
      </w:pPr>
      <w:r>
        <w:rPr>
          <w:rFonts w:hint="eastAsia"/>
        </w:rPr>
        <w:t>Start</w:t>
      </w:r>
      <w:r w:rsidR="008B2CAA">
        <w:rPr>
          <w:rFonts w:hint="eastAsia"/>
        </w:rPr>
        <w:t xml:space="preserve"> Dummy Opt Node</w:t>
      </w:r>
      <w:r w:rsidR="00415FB0">
        <w:t xml:space="preserve"> and connect to RYU-OE</w:t>
      </w:r>
      <w:r w:rsidR="0003455F">
        <w:t>.</w:t>
      </w:r>
    </w:p>
    <w:p w:rsidR="00EE44DD" w:rsidRDefault="00EE44DD" w:rsidP="00902363">
      <w:pPr>
        <w:pStyle w:val="af3"/>
        <w:numPr>
          <w:ilvl w:val="0"/>
          <w:numId w:val="58"/>
        </w:numPr>
        <w:rPr>
          <w:shd w:val="pct15" w:color="auto" w:fill="FFFFFF"/>
        </w:rPr>
      </w:pPr>
      <w:r w:rsidRPr="00902363">
        <w:rPr>
          <w:shd w:val="pct15" w:color="auto" w:fill="FFFFFF"/>
        </w:rPr>
        <w:t xml:space="preserve">$ </w:t>
      </w:r>
      <w:r w:rsidR="00B053A0">
        <w:rPr>
          <w:shd w:val="pct15" w:color="auto" w:fill="FFFFFF"/>
        </w:rPr>
        <w:t>cd</w:t>
      </w:r>
      <w:r w:rsidRPr="00902363">
        <w:rPr>
          <w:shd w:val="pct15" w:color="auto" w:fill="FFFFFF"/>
        </w:rPr>
        <w:t xml:space="preserve"> ~/dummyoptnode-1.0.0/</w:t>
      </w:r>
    </w:p>
    <w:p w:rsidR="00B053A0" w:rsidRPr="00A81462" w:rsidRDefault="00B053A0" w:rsidP="00B053A0">
      <w:pPr>
        <w:pStyle w:val="af3"/>
        <w:ind w:left="1260"/>
        <w:rPr>
          <w:shd w:val="pct15" w:color="auto" w:fill="FFFFFF"/>
        </w:rPr>
      </w:pPr>
      <w:r w:rsidRPr="00902363">
        <w:rPr>
          <w:shd w:val="pct15" w:color="auto" w:fill="FFFFFF"/>
        </w:rPr>
        <w:t>$</w:t>
      </w:r>
      <w:r>
        <w:rPr>
          <w:shd w:val="pct15" w:color="auto" w:fill="FFFFFF"/>
        </w:rPr>
        <w:t xml:space="preserve"> java –jar </w:t>
      </w:r>
      <w:r w:rsidRPr="00902363">
        <w:rPr>
          <w:shd w:val="pct15" w:color="auto" w:fill="FFFFFF"/>
        </w:rPr>
        <w:t>dummyoptnode-1.0.0.jar</w:t>
      </w:r>
    </w:p>
    <w:p w:rsidR="00EE44DD" w:rsidRPr="00902363" w:rsidRDefault="002C5908" w:rsidP="00902363">
      <w:pPr>
        <w:pStyle w:val="af3"/>
        <w:numPr>
          <w:ilvl w:val="0"/>
          <w:numId w:val="58"/>
        </w:numPr>
        <w:ind w:leftChars="373" w:left="1241"/>
        <w:rPr>
          <w:shd w:val="pct15" w:color="auto" w:fill="FFFFFF"/>
        </w:rPr>
      </w:pPr>
      <w:r w:rsidRPr="00902363">
        <w:rPr>
          <w:shd w:val="pct15" w:color="auto" w:fill="FFFFFF"/>
        </w:rPr>
        <w:t>Push button with network entity name of NE List</w:t>
      </w:r>
      <w:r w:rsidR="00FA4C44" w:rsidRPr="00902363">
        <w:rPr>
          <w:shd w:val="pct15" w:color="auto" w:fill="FFFFFF"/>
        </w:rPr>
        <w:t xml:space="preserve"> in Main GUI</w:t>
      </w:r>
    </w:p>
    <w:p w:rsidR="00EE44DD" w:rsidRPr="00A81462" w:rsidRDefault="002C5908" w:rsidP="00902363">
      <w:pPr>
        <w:pStyle w:val="af3"/>
        <w:numPr>
          <w:ilvl w:val="0"/>
          <w:numId w:val="58"/>
        </w:numPr>
        <w:rPr>
          <w:shd w:val="pct15" w:color="auto" w:fill="FFFFFF"/>
        </w:rPr>
      </w:pPr>
      <w:r w:rsidRPr="00902363">
        <w:rPr>
          <w:shd w:val="pct15" w:color="auto" w:fill="FFFFFF"/>
        </w:rPr>
        <w:t xml:space="preserve">Push </w:t>
      </w:r>
      <w:r w:rsidR="00415FB0" w:rsidRPr="00902363">
        <w:rPr>
          <w:shd w:val="pct15" w:color="auto" w:fill="FFFFFF"/>
        </w:rPr>
        <w:t>co</w:t>
      </w:r>
      <w:r w:rsidRPr="00902363">
        <w:rPr>
          <w:shd w:val="pct15" w:color="auto" w:fill="FFFFFF"/>
        </w:rPr>
        <w:t xml:space="preserve">nnect button at each </w:t>
      </w:r>
      <w:r w:rsidR="008B2CAA" w:rsidRPr="00902363">
        <w:rPr>
          <w:shd w:val="pct15" w:color="auto" w:fill="FFFFFF"/>
        </w:rPr>
        <w:t>OptNode</w:t>
      </w:r>
      <w:r w:rsidRPr="00902363">
        <w:rPr>
          <w:shd w:val="pct15" w:color="auto" w:fill="FFFFFF"/>
        </w:rPr>
        <w:t xml:space="preserve"> GUI</w:t>
      </w:r>
    </w:p>
    <w:p w:rsidR="00D73C7A" w:rsidRDefault="009C189D" w:rsidP="00D73C7A">
      <w:pPr>
        <w:pStyle w:val="2"/>
      </w:pPr>
      <w:bookmarkStart w:id="573" w:name="_Toc415133063"/>
      <w:r>
        <w:rPr>
          <w:rFonts w:hint="eastAsia"/>
        </w:rPr>
        <w:t>Confirm Status of Opt Node</w:t>
      </w:r>
      <w:bookmarkEnd w:id="573"/>
    </w:p>
    <w:p w:rsidR="002B412A" w:rsidRDefault="009C189D" w:rsidP="001159FC">
      <w:r>
        <w:rPr>
          <w:rFonts w:hint="eastAsia"/>
        </w:rPr>
        <w:t>Confirm initial set</w:t>
      </w:r>
      <w:r w:rsidR="0003455F">
        <w:t>-</w:t>
      </w:r>
      <w:r>
        <w:rPr>
          <w:rFonts w:hint="eastAsia"/>
        </w:rPr>
        <w:t>up of Opt Node via DummyOptNode GUI</w:t>
      </w:r>
      <w:r w:rsidR="0003455F">
        <w:t>.</w:t>
      </w:r>
    </w:p>
    <w:p w:rsidR="002B412A" w:rsidRDefault="009C189D" w:rsidP="002B412A">
      <w:pPr>
        <w:pStyle w:val="af3"/>
        <w:numPr>
          <w:ilvl w:val="0"/>
          <w:numId w:val="26"/>
        </w:numPr>
      </w:pPr>
      <w:r>
        <w:rPr>
          <w:rFonts w:hint="eastAsia"/>
        </w:rPr>
        <w:t xml:space="preserve">You can see 4 core nodes </w:t>
      </w:r>
      <w:r w:rsidR="00415FB0">
        <w:t>with</w:t>
      </w:r>
      <w:r>
        <w:rPr>
          <w:rFonts w:hint="eastAsia"/>
        </w:rPr>
        <w:t xml:space="preserve"> sample configuration</w:t>
      </w:r>
      <w:r w:rsidR="0003455F">
        <w:t>.</w:t>
      </w:r>
    </w:p>
    <w:p w:rsidR="002B412A" w:rsidRDefault="009C189D" w:rsidP="002B412A">
      <w:pPr>
        <w:pStyle w:val="af3"/>
        <w:numPr>
          <w:ilvl w:val="0"/>
          <w:numId w:val="26"/>
        </w:numPr>
      </w:pPr>
      <w:r>
        <w:rPr>
          <w:rFonts w:hint="eastAsia"/>
        </w:rPr>
        <w:t xml:space="preserve">You can see </w:t>
      </w:r>
      <w:r w:rsidR="00415FB0">
        <w:t>c</w:t>
      </w:r>
      <w:r>
        <w:rPr>
          <w:rFonts w:hint="eastAsia"/>
        </w:rPr>
        <w:t xml:space="preserve">onnection </w:t>
      </w:r>
      <w:r w:rsidR="00415FB0">
        <w:t>between OPT node and</w:t>
      </w:r>
      <w:r>
        <w:rPr>
          <w:rFonts w:hint="eastAsia"/>
        </w:rPr>
        <w:t xml:space="preserve"> PT</w:t>
      </w:r>
      <w:r w:rsidR="00415FB0">
        <w:t xml:space="preserve"> node</w:t>
      </w:r>
      <w:r>
        <w:rPr>
          <w:rFonts w:hint="eastAsia"/>
        </w:rPr>
        <w:t xml:space="preserve"> and </w:t>
      </w:r>
      <w:r w:rsidR="00415FB0">
        <w:t xml:space="preserve">initial connections of </w:t>
      </w:r>
      <w:r>
        <w:rPr>
          <w:rFonts w:hint="eastAsia"/>
        </w:rPr>
        <w:t>3 OC</w:t>
      </w:r>
      <w:r w:rsidR="00D52B69">
        <w:rPr>
          <w:rFonts w:hint="eastAsia"/>
        </w:rPr>
        <w:t>h</w:t>
      </w:r>
      <w:r>
        <w:rPr>
          <w:rFonts w:hint="eastAsia"/>
        </w:rPr>
        <w:t xml:space="preserve"> </w:t>
      </w:r>
      <w:r w:rsidR="0003455F">
        <w:t>p</w:t>
      </w:r>
      <w:r>
        <w:rPr>
          <w:rFonts w:hint="eastAsia"/>
        </w:rPr>
        <w:t>aths (</w:t>
      </w:r>
      <w:r w:rsidR="0003455F">
        <w:t>b</w:t>
      </w:r>
      <w:r>
        <w:rPr>
          <w:rFonts w:hint="eastAsia"/>
        </w:rPr>
        <w:t>idirectional)</w:t>
      </w:r>
    </w:p>
    <w:p w:rsidR="00283096" w:rsidRDefault="009C189D" w:rsidP="002B412A">
      <w:pPr>
        <w:pStyle w:val="af3"/>
        <w:numPr>
          <w:ilvl w:val="0"/>
          <w:numId w:val="26"/>
        </w:numPr>
      </w:pPr>
      <w:r>
        <w:rPr>
          <w:rFonts w:hint="eastAsia"/>
        </w:rPr>
        <w:t xml:space="preserve">Port numbers shown in DummyOptNode GUI are the same as those used in OpenFlow messages. </w:t>
      </w:r>
    </w:p>
    <w:p w:rsidR="000B6B7E" w:rsidRDefault="00525A4A" w:rsidP="000B6B7E">
      <w:pPr>
        <w:jc w:val="center"/>
      </w:pPr>
      <w:r>
        <w:rPr>
          <w:noProof/>
        </w:rPr>
        <w:lastRenderedPageBreak/>
        <w:drawing>
          <wp:inline distT="0" distB="0" distL="0" distR="0">
            <wp:extent cx="2190613" cy="2653076"/>
            <wp:effectExtent l="0" t="0" r="635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N_OPT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23" cy="26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2425" cy="2637945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_OPT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962" cy="26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7E" w:rsidRDefault="00525A4A" w:rsidP="000B6B7E">
      <w:pPr>
        <w:jc w:val="center"/>
      </w:pPr>
      <w:r>
        <w:rPr>
          <w:noProof/>
        </w:rPr>
        <w:drawing>
          <wp:inline distT="0" distB="0" distL="0" distR="0">
            <wp:extent cx="2188679" cy="2657681"/>
            <wp:effectExtent l="0" t="0" r="254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N_OPT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37" cy="269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8677" cy="2657680"/>
            <wp:effectExtent l="0" t="0" r="254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ON_OPT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308" cy="26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7D" w:rsidRDefault="00C22E7D" w:rsidP="00C22E7D">
      <w:pPr>
        <w:pStyle w:val="afe"/>
        <w:jc w:val="center"/>
      </w:pPr>
      <w:r>
        <w:t xml:space="preserve">Figure </w:t>
      </w:r>
      <w:r w:rsidR="00C340FC">
        <w:fldChar w:fldCharType="begin"/>
      </w:r>
      <w:r w:rsidR="00F93E7B">
        <w:instrText xml:space="preserve"> SEQ Figure \* ARABIC </w:instrText>
      </w:r>
      <w:r w:rsidR="00C340FC">
        <w:fldChar w:fldCharType="separate"/>
      </w:r>
      <w:r w:rsidR="007A7646">
        <w:rPr>
          <w:noProof/>
        </w:rPr>
        <w:t>9</w:t>
      </w:r>
      <w:r w:rsidR="00C340FC">
        <w:rPr>
          <w:noProof/>
        </w:rPr>
        <w:fldChar w:fldCharType="end"/>
      </w:r>
      <w:r>
        <w:t xml:space="preserve"> Initial status with sample configuration</w:t>
      </w:r>
      <w:r w:rsidR="0003455F">
        <w:t>.</w:t>
      </w:r>
    </w:p>
    <w:p w:rsidR="009309C3" w:rsidRPr="009309C3" w:rsidRDefault="009309C3" w:rsidP="009309C3">
      <w:pPr>
        <w:spacing w:after="0"/>
      </w:pPr>
    </w:p>
    <w:p w:rsidR="000B6B7E" w:rsidRPr="001159FC" w:rsidRDefault="002D0669" w:rsidP="000B6B7E">
      <w:pPr>
        <w:jc w:val="center"/>
      </w:pPr>
      <w:r>
        <w:rPr>
          <w:noProof/>
        </w:rPr>
        <w:drawing>
          <wp:inline distT="0" distB="0" distL="0" distR="0">
            <wp:extent cx="4545686" cy="188140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86" cy="18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99" w:rsidRDefault="009001EF" w:rsidP="009001EF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10</w:t>
        </w:r>
      </w:fldSimple>
      <w:r>
        <w:t xml:space="preserve"> OCh path set up in </w:t>
      </w:r>
      <w:r w:rsidR="0003455F">
        <w:t>s</w:t>
      </w:r>
      <w:r>
        <w:t xml:space="preserve">ample </w:t>
      </w:r>
      <w:r w:rsidR="0003455F">
        <w:t>t</w:t>
      </w:r>
      <w:r>
        <w:t xml:space="preserve">arget </w:t>
      </w:r>
      <w:r w:rsidR="0003455F">
        <w:t>n</w:t>
      </w:r>
      <w:r>
        <w:t>et</w:t>
      </w:r>
      <w:r w:rsidR="00113EBF">
        <w:t>work topology</w:t>
      </w:r>
      <w:r w:rsidR="005062B3">
        <w:t xml:space="preserve"> </w:t>
      </w:r>
      <w:r w:rsidR="00113EBF">
        <w:t>with</w:t>
      </w:r>
      <w:r>
        <w:t xml:space="preserve"> port numbers</w:t>
      </w:r>
      <w:r w:rsidR="00113EBF">
        <w:t xml:space="preserve"> for GUI</w:t>
      </w:r>
      <w:r w:rsidR="0003455F">
        <w:t>.</w:t>
      </w:r>
    </w:p>
    <w:p w:rsidR="002A14F7" w:rsidRDefault="0003455F">
      <w:pPr>
        <w:pStyle w:val="2"/>
      </w:pPr>
      <w:bookmarkStart w:id="574" w:name="_Toc414002171"/>
      <w:bookmarkStart w:id="575" w:name="_Toc414012672"/>
      <w:bookmarkStart w:id="576" w:name="_Toc415133064"/>
      <w:bookmarkEnd w:id="574"/>
      <w:bookmarkEnd w:id="575"/>
      <w:r>
        <w:lastRenderedPageBreak/>
        <w:t xml:space="preserve">Example: </w:t>
      </w:r>
      <w:r w:rsidR="002A14F7">
        <w:t>request</w:t>
      </w:r>
      <w:r>
        <w:t xml:space="preserve">ing </w:t>
      </w:r>
      <w:r w:rsidR="002A14F7">
        <w:t>o</w:t>
      </w:r>
      <w:r w:rsidR="009C189D">
        <w:rPr>
          <w:rFonts w:hint="eastAsia"/>
        </w:rPr>
        <w:t xml:space="preserve">ptical </w:t>
      </w:r>
      <w:r w:rsidR="002A14F7">
        <w:t>c</w:t>
      </w:r>
      <w:r w:rsidR="009C189D">
        <w:rPr>
          <w:rFonts w:hint="eastAsia"/>
        </w:rPr>
        <w:t xml:space="preserve">ore </w:t>
      </w:r>
      <w:r w:rsidR="002A14F7">
        <w:t>r</w:t>
      </w:r>
      <w:r w:rsidR="009C189D">
        <w:rPr>
          <w:rFonts w:hint="eastAsia"/>
        </w:rPr>
        <w:t>esource</w:t>
      </w:r>
      <w:r>
        <w:t>s</w:t>
      </w:r>
      <w:r w:rsidR="009C189D" w:rsidRPr="00902363">
        <w:rPr>
          <w:color w:val="auto"/>
        </w:rPr>
        <w:t xml:space="preserve"> (1)</w:t>
      </w:r>
      <w:bookmarkEnd w:id="576"/>
      <w:r w:rsidR="009C189D" w:rsidRPr="00902363">
        <w:rPr>
          <w:color w:val="auto"/>
        </w:rPr>
        <w:t xml:space="preserve"> </w:t>
      </w:r>
    </w:p>
    <w:p w:rsidR="005E2D97" w:rsidRPr="00902363" w:rsidRDefault="00663359" w:rsidP="00902363">
      <w:pPr>
        <w:rPr>
          <w:color w:val="C00000"/>
          <w:sz w:val="24"/>
        </w:rPr>
      </w:pPr>
      <w:r w:rsidRPr="00902363">
        <w:rPr>
          <w:b/>
          <w:color w:val="C00000"/>
          <w:sz w:val="24"/>
        </w:rPr>
        <w:t xml:space="preserve">&lt; </w:t>
      </w:r>
      <w:r w:rsidR="009C189D" w:rsidRPr="00902363">
        <w:rPr>
          <w:b/>
          <w:color w:val="C00000"/>
          <w:sz w:val="24"/>
        </w:rPr>
        <w:t>Create LO ODU</w:t>
      </w:r>
      <w:r w:rsidR="002A14F7" w:rsidRPr="00902363">
        <w:rPr>
          <w:b/>
          <w:color w:val="C00000"/>
          <w:sz w:val="24"/>
        </w:rPr>
        <w:t xml:space="preserve"> </w:t>
      </w:r>
      <w:r w:rsidRPr="00902363">
        <w:rPr>
          <w:b/>
          <w:color w:val="C00000"/>
          <w:sz w:val="24"/>
        </w:rPr>
        <w:t xml:space="preserve">path </w:t>
      </w:r>
      <w:r w:rsidR="002A14F7" w:rsidRPr="00902363">
        <w:rPr>
          <w:b/>
          <w:color w:val="C00000"/>
          <w:sz w:val="24"/>
        </w:rPr>
        <w:t>without delay constraints</w:t>
      </w:r>
      <w:r w:rsidRPr="00902363">
        <w:rPr>
          <w:b/>
          <w:color w:val="C00000"/>
          <w:sz w:val="24"/>
        </w:rPr>
        <w:t xml:space="preserve"> &gt;</w:t>
      </w:r>
    </w:p>
    <w:p w:rsidR="001364A9" w:rsidRDefault="009A0041" w:rsidP="001364A9">
      <w:r>
        <w:rPr>
          <w:rFonts w:hint="eastAsia"/>
        </w:rPr>
        <w:t>The following example shows how to create LO ODU (optical core reso</w:t>
      </w:r>
      <w:r w:rsidR="00591F86">
        <w:rPr>
          <w:rFonts w:hint="eastAsia"/>
        </w:rPr>
        <w:t xml:space="preserve">urce to which client signal is </w:t>
      </w:r>
      <w:r>
        <w:rPr>
          <w:rFonts w:hint="eastAsia"/>
        </w:rPr>
        <w:t>mapped) without delay constraints</w:t>
      </w:r>
      <w:r w:rsidR="00663359">
        <w:t xml:space="preserve"> on demand</w:t>
      </w:r>
      <w:r>
        <w:rPr>
          <w:rFonts w:hint="eastAsia"/>
        </w:rPr>
        <w:t>.</w:t>
      </w:r>
      <w:r w:rsidR="009001EF" w:rsidDel="009001EF">
        <w:rPr>
          <w:rFonts w:hint="eastAsia"/>
        </w:rPr>
        <w:t xml:space="preserve"> </w:t>
      </w:r>
    </w:p>
    <w:p w:rsidR="00162095" w:rsidRDefault="0003455F" w:rsidP="001364A9">
      <w:r>
        <w:t>C</w:t>
      </w:r>
      <w:r w:rsidR="009A0041">
        <w:rPr>
          <w:rFonts w:hint="eastAsia"/>
        </w:rPr>
        <w:t xml:space="preserve">url command is used to </w:t>
      </w:r>
      <w:r w:rsidR="002A14F7">
        <w:t>request</w:t>
      </w:r>
      <w:r w:rsidR="009A0041">
        <w:rPr>
          <w:rFonts w:hint="eastAsia"/>
        </w:rPr>
        <w:t xml:space="preserve"> a flow (Flow1) in </w:t>
      </w:r>
      <w:r>
        <w:t xml:space="preserve">a </w:t>
      </w:r>
      <w:r w:rsidR="009A0041">
        <w:rPr>
          <w:rFonts w:hint="eastAsia"/>
        </w:rPr>
        <w:t>network</w:t>
      </w:r>
      <w:r w:rsidR="00CA7042">
        <w:t xml:space="preserve"> </w:t>
      </w:r>
      <w:r w:rsidR="009A0041">
        <w:rPr>
          <w:rFonts w:hint="eastAsia"/>
        </w:rPr>
        <w:t xml:space="preserve">component in </w:t>
      </w:r>
      <w:r>
        <w:t xml:space="preserve">the </w:t>
      </w:r>
      <w:r w:rsidR="009A0041">
        <w:rPr>
          <w:rFonts w:hint="eastAsia"/>
        </w:rPr>
        <w:t>ODU layer</w:t>
      </w:r>
      <w:r w:rsidR="002F14BA">
        <w:t xml:space="preserve"> (</w:t>
      </w:r>
      <w:r w:rsidR="00E55E1E">
        <w:t>L</w:t>
      </w:r>
      <w:r w:rsidR="002F14BA">
        <w:rPr>
          <w:rFonts w:hint="eastAsia"/>
        </w:rPr>
        <w:t>01</w:t>
      </w:r>
      <w:r w:rsidR="002F14BA">
        <w:t>)</w:t>
      </w:r>
      <w:r w:rsidR="009A0041">
        <w:rPr>
          <w:rFonts w:hint="eastAsia"/>
        </w:rPr>
        <w:t>.</w:t>
      </w:r>
      <w:r w:rsidR="00663359" w:rsidDel="00663359">
        <w:rPr>
          <w:rFonts w:hint="eastAsia"/>
        </w:rPr>
        <w:t xml:space="preserve"> </w:t>
      </w:r>
    </w:p>
    <w:p w:rsidR="00D50F2E" w:rsidRDefault="009B4A7D" w:rsidP="00D50F2E">
      <w:pPr>
        <w:pStyle w:val="af3"/>
        <w:numPr>
          <w:ilvl w:val="1"/>
          <w:numId w:val="28"/>
        </w:numPr>
      </w:pPr>
      <w:r>
        <w:rPr>
          <w:rFonts w:hint="eastAsia"/>
        </w:rPr>
        <w:t>Designate</w:t>
      </w:r>
      <w:r w:rsidR="009A0041">
        <w:rPr>
          <w:rFonts w:hint="eastAsia"/>
        </w:rPr>
        <w:t xml:space="preserve"> port</w:t>
      </w:r>
      <w:r>
        <w:rPr>
          <w:rFonts w:hint="eastAsia"/>
        </w:rPr>
        <w:t xml:space="preserve"> </w:t>
      </w:r>
      <w:r w:rsidR="00E55E1E">
        <w:rPr>
          <w:rFonts w:hint="eastAsia"/>
        </w:rPr>
        <w:t>1</w:t>
      </w:r>
      <w:r>
        <w:rPr>
          <w:rFonts w:hint="eastAsia"/>
        </w:rPr>
        <w:t xml:space="preserve"> of i</w:t>
      </w:r>
      <w:r w:rsidR="00354956">
        <w:rPr>
          <w:rFonts w:hint="eastAsia"/>
        </w:rPr>
        <w:t>ngress node (OPT1) as</w:t>
      </w:r>
      <w:r w:rsidR="00354956" w:rsidRPr="00354956">
        <w:rPr>
          <w:rFonts w:hint="eastAsia"/>
        </w:rPr>
        <w:t xml:space="preserve"> </w:t>
      </w:r>
      <w:r w:rsidR="0003455F" w:rsidRPr="00354956">
        <w:t>a ma</w:t>
      </w:r>
      <w:r w:rsidR="00354956" w:rsidRPr="00354956">
        <w:t>tch</w:t>
      </w:r>
      <w:r w:rsidR="009A0041">
        <w:rPr>
          <w:rFonts w:hint="eastAsia"/>
        </w:rPr>
        <w:t xml:space="preserve"> and </w:t>
      </w:r>
      <w:r>
        <w:rPr>
          <w:rFonts w:hint="eastAsia"/>
        </w:rPr>
        <w:t xml:space="preserve">port </w:t>
      </w:r>
      <w:r w:rsidR="00E55E1E">
        <w:rPr>
          <w:rFonts w:hint="eastAsia"/>
        </w:rPr>
        <w:t>5</w:t>
      </w:r>
      <w:r>
        <w:rPr>
          <w:rFonts w:hint="eastAsia"/>
        </w:rPr>
        <w:t xml:space="preserve"> of egress node (OPT4) as edge_actions</w:t>
      </w:r>
      <w:r w:rsidR="0003455F">
        <w:t>.</w:t>
      </w:r>
      <w:r>
        <w:rPr>
          <w:rFonts w:hint="eastAsia"/>
        </w:rPr>
        <w:t xml:space="preserve"> (Caution: It</w:t>
      </w:r>
      <w:r>
        <w:t>’</w:t>
      </w:r>
      <w:r>
        <w:rPr>
          <w:rFonts w:hint="eastAsia"/>
        </w:rPr>
        <w:t xml:space="preserve">s </w:t>
      </w:r>
      <w:r w:rsidR="0003455F">
        <w:t>necessary</w:t>
      </w:r>
      <w:r w:rsidR="0003455F">
        <w:rPr>
          <w:rFonts w:hint="eastAsia"/>
        </w:rPr>
        <w:t xml:space="preserve"> </w:t>
      </w:r>
      <w:r>
        <w:rPr>
          <w:rFonts w:hint="eastAsia"/>
        </w:rPr>
        <w:t>to designate the Information Model ID of those ports</w:t>
      </w:r>
      <w:r w:rsidR="0003455F">
        <w:t>,</w:t>
      </w:r>
      <w:r w:rsidR="00663359">
        <w:t xml:space="preserve"> </w:t>
      </w:r>
      <w:r w:rsidR="0003455F">
        <w:t>e.g.,</w:t>
      </w:r>
      <w:r w:rsidR="00663359">
        <w:t xml:space="preserve"> </w:t>
      </w:r>
      <w:r w:rsidR="00663359" w:rsidRPr="00663359">
        <w:t>"NW=SDN,NE=OPT1,Layer=ODU,TTP=1"</w:t>
      </w:r>
      <w:r w:rsidR="0003455F">
        <w:t>.</w:t>
      </w:r>
      <w:r>
        <w:rPr>
          <w:rFonts w:hint="eastAsia"/>
        </w:rPr>
        <w:t>)</w:t>
      </w:r>
      <w:r w:rsidR="00663359" w:rsidDel="00663359">
        <w:rPr>
          <w:rFonts w:hint="eastAsia"/>
        </w:rPr>
        <w:t xml:space="preserve"> </w:t>
      </w:r>
    </w:p>
    <w:p w:rsidR="00663359" w:rsidRDefault="003A21EF" w:rsidP="000D4073">
      <w:pPr>
        <w:pStyle w:val="af3"/>
        <w:numPr>
          <w:ilvl w:val="2"/>
          <w:numId w:val="28"/>
        </w:numPr>
      </w:pPr>
      <w:r w:rsidRPr="00162095">
        <w:t>"in_node":"NW=SDN,NE=</w:t>
      </w:r>
      <w:r w:rsidR="001364A9">
        <w:t>OPT1</w:t>
      </w:r>
      <w:r w:rsidRPr="00162095">
        <w:t>","in_port":"NW=SDN,NE=</w:t>
      </w:r>
      <w:r w:rsidR="001364A9">
        <w:t>OPT</w:t>
      </w:r>
      <w:r>
        <w:rPr>
          <w:rFonts w:hint="eastAsia"/>
        </w:rPr>
        <w:t>1</w:t>
      </w:r>
      <w:r w:rsidRPr="00162095">
        <w:t>,Layer=ODU,TTP=</w:t>
      </w:r>
      <w:r>
        <w:rPr>
          <w:rFonts w:hint="eastAsia"/>
        </w:rPr>
        <w:t>1</w:t>
      </w:r>
      <w:r>
        <w:t>"</w:t>
      </w:r>
    </w:p>
    <w:p w:rsidR="003A21EF" w:rsidRDefault="00904CBE" w:rsidP="000D4073">
      <w:pPr>
        <w:pStyle w:val="af3"/>
        <w:numPr>
          <w:ilvl w:val="2"/>
          <w:numId w:val="28"/>
        </w:numPr>
      </w:pPr>
      <w:r>
        <w:t>"output":"NW=SDN,NE=OPT4</w:t>
      </w:r>
      <w:r w:rsidR="003A21EF" w:rsidRPr="00162095">
        <w:t>,Layer=ODU,TTP=</w:t>
      </w:r>
      <w:r w:rsidR="003A21EF">
        <w:rPr>
          <w:rFonts w:hint="eastAsia"/>
        </w:rPr>
        <w:t>1</w:t>
      </w:r>
      <w:r w:rsidR="003A21EF" w:rsidRPr="00162095">
        <w:t>"</w:t>
      </w:r>
    </w:p>
    <w:p w:rsidR="00D50F2E" w:rsidRDefault="00D50F2E" w:rsidP="00902363">
      <w:pPr>
        <w:pStyle w:val="af3"/>
        <w:ind w:left="1260"/>
      </w:pPr>
    </w:p>
    <w:p w:rsidR="001F3D5E" w:rsidRDefault="00F05218" w:rsidP="00904CBE">
      <w:pPr>
        <w:pStyle w:val="af3"/>
        <w:ind w:left="0"/>
        <w:jc w:val="center"/>
      </w:pPr>
      <w:r>
        <w:rPr>
          <w:noProof/>
        </w:rPr>
        <w:drawing>
          <wp:inline distT="0" distB="0" distL="0" distR="0">
            <wp:extent cx="3548790" cy="2368230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19" cy="23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5E" w:rsidRDefault="00D50F2E" w:rsidP="00902363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11</w:t>
        </w:r>
      </w:fldSimple>
      <w:r>
        <w:t xml:space="preserve"> </w:t>
      </w:r>
      <w:r w:rsidR="00F05218">
        <w:t>Ingress p</w:t>
      </w:r>
      <w:r>
        <w:t>ort</w:t>
      </w:r>
      <w:r w:rsidR="0003455F">
        <w:t xml:space="preserve"> </w:t>
      </w:r>
      <w:r>
        <w:t xml:space="preserve">name </w:t>
      </w:r>
      <w:r w:rsidR="002F14BA">
        <w:t xml:space="preserve">used </w:t>
      </w:r>
      <w:r w:rsidR="009B4921">
        <w:t>for LO ODU creation</w:t>
      </w:r>
      <w:r w:rsidR="0003455F">
        <w:t>.</w:t>
      </w:r>
    </w:p>
    <w:p w:rsidR="005062B3" w:rsidRDefault="005062B3" w:rsidP="005062B3">
      <w:pPr>
        <w:pStyle w:val="afe"/>
        <w:jc w:val="center"/>
      </w:pPr>
      <w:r>
        <w:rPr>
          <w:noProof/>
        </w:rPr>
        <w:drawing>
          <wp:inline distT="0" distB="0" distL="0" distR="0">
            <wp:extent cx="3587943" cy="2451740"/>
            <wp:effectExtent l="0" t="0" r="0" b="5715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42" cy="247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B3" w:rsidRDefault="005062B3" w:rsidP="005062B3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12</w:t>
        </w:r>
      </w:fldSimple>
      <w:r>
        <w:t xml:space="preserve"> Egress port</w:t>
      </w:r>
      <w:r w:rsidR="0003455F">
        <w:t xml:space="preserve"> </w:t>
      </w:r>
      <w:r>
        <w:t>name used for LO ODU creation</w:t>
      </w:r>
      <w:r w:rsidR="0003455F">
        <w:t>.</w:t>
      </w:r>
    </w:p>
    <w:p w:rsidR="00D50F2E" w:rsidRDefault="00D50F2E" w:rsidP="00D50F2E">
      <w:pPr>
        <w:pStyle w:val="af3"/>
        <w:numPr>
          <w:ilvl w:val="1"/>
          <w:numId w:val="28"/>
        </w:numPr>
      </w:pPr>
      <w:r>
        <w:rPr>
          <w:rFonts w:hint="eastAsia"/>
        </w:rPr>
        <w:lastRenderedPageBreak/>
        <w:t xml:space="preserve">Bandwidth [Mbps] and delay [msec] can be designated. Bandwidth is fixed </w:t>
      </w:r>
      <w:r w:rsidR="0003455F">
        <w:t>at</w:t>
      </w:r>
      <w:r w:rsidR="0003455F">
        <w:rPr>
          <w:rFonts w:hint="eastAsia"/>
        </w:rPr>
        <w:t xml:space="preserve"> </w:t>
      </w:r>
      <w:r>
        <w:rPr>
          <w:rFonts w:hint="eastAsia"/>
        </w:rPr>
        <w:t>10</w:t>
      </w:r>
      <w:r w:rsidR="0003455F">
        <w:t>,</w:t>
      </w:r>
      <w:r>
        <w:rPr>
          <w:rFonts w:hint="eastAsia"/>
        </w:rPr>
        <w:t xml:space="preserve">000 (ODU0 is assumed). </w:t>
      </w:r>
    </w:p>
    <w:p w:rsidR="00D50F2E" w:rsidRDefault="00D50F2E" w:rsidP="00D50F2E">
      <w:pPr>
        <w:pStyle w:val="af3"/>
        <w:numPr>
          <w:ilvl w:val="2"/>
          <w:numId w:val="28"/>
        </w:numPr>
      </w:pPr>
      <w:r w:rsidRPr="00162095">
        <w:t>"req_bandwidth":"1</w:t>
      </w:r>
      <w:r>
        <w:rPr>
          <w:rFonts w:hint="eastAsia"/>
        </w:rPr>
        <w:t>000</w:t>
      </w:r>
      <w:r w:rsidRPr="00162095">
        <w:t>0","req_latency":"</w:t>
      </w:r>
      <w:r>
        <w:t>9999</w:t>
      </w:r>
      <w:r w:rsidRPr="00162095">
        <w:t>"</w:t>
      </w:r>
    </w:p>
    <w:p w:rsidR="00D50F2E" w:rsidRDefault="00D50F2E" w:rsidP="00D50F2E">
      <w:pPr>
        <w:pStyle w:val="af3"/>
        <w:numPr>
          <w:ilvl w:val="1"/>
          <w:numId w:val="28"/>
        </w:numPr>
      </w:pPr>
      <w:r>
        <w:rPr>
          <w:rFonts w:hint="eastAsia"/>
        </w:rPr>
        <w:t xml:space="preserve">Setting the status </w:t>
      </w:r>
      <w:r>
        <w:t>“</w:t>
      </w:r>
      <w:r>
        <w:rPr>
          <w:rFonts w:hint="eastAsia"/>
        </w:rPr>
        <w:t>Establishing</w:t>
      </w:r>
      <w:r>
        <w:t>”</w:t>
      </w:r>
      <w:r>
        <w:rPr>
          <w:rFonts w:hint="eastAsia"/>
        </w:rPr>
        <w:t xml:space="preserve"> means that flows are to be created.</w:t>
      </w:r>
      <w:r w:rsidDel="00D50F2E">
        <w:t xml:space="preserve"> </w:t>
      </w:r>
    </w:p>
    <w:p w:rsidR="00D50F2E" w:rsidRDefault="00D50F2E" w:rsidP="00D50F2E">
      <w:pPr>
        <w:pStyle w:val="af3"/>
        <w:numPr>
          <w:ilvl w:val="2"/>
          <w:numId w:val="28"/>
        </w:numPr>
      </w:pPr>
      <w:r w:rsidRPr="00162095">
        <w:t>"status":"establishing"</w:t>
      </w:r>
    </w:p>
    <w:p w:rsidR="00D50F2E" w:rsidRDefault="00D50F2E" w:rsidP="00902363">
      <w:pPr>
        <w:pStyle w:val="af3"/>
        <w:ind w:left="420"/>
      </w:pPr>
    </w:p>
    <w:p w:rsidR="00663359" w:rsidRDefault="00A94B8B" w:rsidP="00A44942">
      <w:pPr>
        <w:pStyle w:val="af3"/>
        <w:numPr>
          <w:ilvl w:val="0"/>
          <w:numId w:val="27"/>
        </w:numPr>
      </w:pPr>
      <w:r>
        <w:rPr>
          <w:rFonts w:hint="eastAsia"/>
        </w:rPr>
        <w:t>Command</w:t>
      </w:r>
      <w:r w:rsidR="00D84302">
        <w:t xml:space="preserve"> (ODENOS REST API)</w:t>
      </w:r>
    </w:p>
    <w:p w:rsidR="00A44942" w:rsidRDefault="00663359" w:rsidP="00902363">
      <w:pPr>
        <w:pStyle w:val="af3"/>
        <w:ind w:left="420"/>
      </w:pPr>
      <w:r>
        <w:t xml:space="preserve">This command is very long, so please copy </w:t>
      </w:r>
      <w:r w:rsidR="0003455F">
        <w:t xml:space="preserve">and </w:t>
      </w:r>
      <w:r>
        <w:t>paste below</w:t>
      </w:r>
      <w:r w:rsidR="0003455F">
        <w:t>:</w:t>
      </w:r>
    </w:p>
    <w:p w:rsidR="00A93C31" w:rsidRDefault="00A93C31" w:rsidP="00A93C31">
      <w:pPr>
        <w:rPr>
          <w:rFonts w:eastAsia="ＭＳ Ｐゴシック"/>
        </w:rPr>
      </w:pPr>
      <w:r>
        <w:rPr>
          <w:rFonts w:ascii="Segoe UI" w:hAnsi="Segoe UI" w:cs="Segoe UI"/>
          <w:color w:val="000000"/>
          <w:sz w:val="20"/>
          <w:szCs w:val="20"/>
        </w:rPr>
        <w:t>curl -X PUT </w:t>
      </w:r>
      <w:r w:rsidR="00BF3EC9" w:rsidRPr="00BF3EC9">
        <w:rPr>
          <w:rFonts w:ascii="Segoe UI" w:hAnsi="Segoe UI" w:cs="Segoe UI"/>
          <w:color w:val="000000"/>
          <w:sz w:val="20"/>
          <w:szCs w:val="20"/>
        </w:rPr>
        <w:t>http://</w:t>
      </w:r>
      <w:r w:rsidR="00BF3EC9" w:rsidRPr="00BF3EC9">
        <w:rPr>
          <w:rFonts w:ascii="Segoe UI" w:hAnsi="Segoe UI" w:cs="Segoe UI"/>
          <w:color w:val="1B587C" w:themeColor="accent3"/>
          <w:sz w:val="20"/>
          <w:szCs w:val="20"/>
        </w:rPr>
        <w:t>127.0.0.1</w:t>
      </w:r>
      <w:r w:rsidR="00BF3EC9" w:rsidRPr="00BF3EC9">
        <w:rPr>
          <w:rFonts w:ascii="Segoe UI" w:hAnsi="Segoe UI" w:cs="Segoe UI"/>
          <w:color w:val="000000"/>
          <w:sz w:val="20"/>
          <w:szCs w:val="20"/>
        </w:rPr>
        <w:t>:10080/L01/flows/Flow1</w:t>
      </w:r>
      <w:r>
        <w:rPr>
          <w:rFonts w:ascii="Segoe UI" w:hAnsi="Segoe UI" w:cs="Segoe UI"/>
          <w:color w:val="000000"/>
          <w:sz w:val="20"/>
          <w:szCs w:val="20"/>
        </w:rPr>
        <w:t> -d '{"type":"BasicFlow","version":"1","flow_id":"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Flow1</w:t>
      </w:r>
      <w:r>
        <w:rPr>
          <w:rFonts w:ascii="Segoe UI" w:hAnsi="Segoe UI" w:cs="Segoe UI"/>
          <w:color w:val="000000"/>
          <w:sz w:val="20"/>
          <w:szCs w:val="20"/>
        </w:rPr>
        <w:t>","owner":"ANY","enabled":true,"status":"establishing","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matches</w:t>
      </w:r>
      <w:r>
        <w:rPr>
          <w:rFonts w:ascii="Segoe UI" w:hAnsi="Segoe UI" w:cs="Segoe UI"/>
          <w:color w:val="000000"/>
          <w:sz w:val="20"/>
          <w:szCs w:val="20"/>
        </w:rPr>
        <w:t>":[{"type":"BasicFlowMatch","in_node":"NW=SDN,NE=OPT1",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"in_port":"NW=SDN,NE=OPT1,Layer=ODU,TTP=1"</w:t>
      </w:r>
      <w:r>
        <w:rPr>
          <w:rFonts w:ascii="Segoe UI" w:hAnsi="Segoe UI" w:cs="Segoe UI"/>
          <w:color w:val="000000"/>
          <w:sz w:val="20"/>
          <w:szCs w:val="20"/>
        </w:rPr>
        <w:t>}],"path":[],"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edge_actions</w:t>
      </w:r>
      <w:r>
        <w:rPr>
          <w:rFonts w:ascii="Segoe UI" w:hAnsi="Segoe UI" w:cs="Segoe UI"/>
          <w:color w:val="000000"/>
          <w:sz w:val="20"/>
          <w:szCs w:val="20"/>
        </w:rPr>
        <w:t>":{"NW=SDN,NE=OPT4":[{"type":"FlowActionOutput",</w:t>
      </w:r>
      <w:r w:rsidRPr="00BF3EC9">
        <w:rPr>
          <w:rFonts w:ascii="Segoe UI" w:hAnsi="Segoe UI" w:cs="Segoe UI"/>
          <w:color w:val="1B587C" w:themeColor="accent3"/>
          <w:sz w:val="20"/>
          <w:szCs w:val="20"/>
        </w:rPr>
        <w:t>"output":"NW=SDN,NE=OPT4,Layer=ODU,TTP=1"</w:t>
      </w:r>
      <w:r>
        <w:rPr>
          <w:rFonts w:ascii="Segoe UI" w:hAnsi="Segoe UI" w:cs="Segoe UI"/>
          <w:color w:val="000000"/>
          <w:sz w:val="20"/>
          <w:szCs w:val="20"/>
        </w:rPr>
        <w:t>}]},"attributes":{"direction":"unidirectional","req_bandwidth":"10000","req_latency":"9999"}}'</w:t>
      </w:r>
    </w:p>
    <w:p w:rsidR="00663359" w:rsidRDefault="0006463D" w:rsidP="005E2D97">
      <w:r>
        <w:t xml:space="preserve">[Reference] </w:t>
      </w:r>
      <w:hyperlink r:id="rId35" w:anchor="PUTflow_id" w:history="1">
        <w:r w:rsidRPr="00EA0CEA">
          <w:rPr>
            <w:rStyle w:val="aff"/>
          </w:rPr>
          <w:t>https://github.com/o3project/odenos/blob/develop/doc/api/Network.md#PUTflow_id</w:t>
        </w:r>
      </w:hyperlink>
    </w:p>
    <w:p w:rsidR="00A44942" w:rsidRDefault="00A94B8B" w:rsidP="00A44942">
      <w:pPr>
        <w:pStyle w:val="af3"/>
        <w:numPr>
          <w:ilvl w:val="0"/>
          <w:numId w:val="27"/>
        </w:numPr>
      </w:pPr>
      <w:r>
        <w:rPr>
          <w:rFonts w:hint="eastAsia"/>
        </w:rPr>
        <w:t>Confirmation</w:t>
      </w:r>
    </w:p>
    <w:p w:rsidR="00A44942" w:rsidRDefault="00A94B8B" w:rsidP="005E2D97">
      <w:r>
        <w:rPr>
          <w:rFonts w:hint="eastAsia"/>
        </w:rPr>
        <w:t xml:space="preserve">In </w:t>
      </w:r>
      <w:r w:rsidR="0003455F">
        <w:t xml:space="preserve">the </w:t>
      </w:r>
      <w:r>
        <w:rPr>
          <w:rFonts w:hint="eastAsia"/>
        </w:rPr>
        <w:t>DummyO</w:t>
      </w:r>
      <w:r w:rsidR="005827D2">
        <w:rPr>
          <w:rFonts w:hint="eastAsia"/>
        </w:rPr>
        <w:t xml:space="preserve">ptNode GUI, </w:t>
      </w:r>
      <w:r w:rsidR="0003455F">
        <w:t xml:space="preserve">the </w:t>
      </w:r>
      <w:r w:rsidR="005827D2">
        <w:rPr>
          <w:rFonts w:hint="eastAsia"/>
        </w:rPr>
        <w:t>Flowmod command is</w:t>
      </w:r>
      <w:r>
        <w:rPr>
          <w:rFonts w:hint="eastAsia"/>
        </w:rPr>
        <w:t xml:space="preserve"> shown </w:t>
      </w:r>
      <w:r w:rsidR="0003455F">
        <w:t>at the</w:t>
      </w:r>
      <w:r w:rsidR="0003455F">
        <w:rPr>
          <w:rFonts w:hint="eastAsia"/>
        </w:rPr>
        <w:t xml:space="preserve"> </w:t>
      </w:r>
      <w:r>
        <w:rPr>
          <w:rFonts w:hint="eastAsia"/>
        </w:rPr>
        <w:t xml:space="preserve">upper side and the </w:t>
      </w:r>
      <w:r w:rsidR="00FC111F">
        <w:t xml:space="preserve">new </w:t>
      </w:r>
      <w:r>
        <w:rPr>
          <w:rFonts w:hint="eastAsia"/>
        </w:rPr>
        <w:t xml:space="preserve">setting of the cross connection is </w:t>
      </w:r>
      <w:r w:rsidR="0003455F">
        <w:t>indicated by a</w:t>
      </w:r>
      <w:r>
        <w:rPr>
          <w:rFonts w:hint="eastAsia"/>
        </w:rPr>
        <w:t xml:space="preserve"> red line. LO ODU is created between the designated ports by ODU XC and OCh path</w:t>
      </w:r>
      <w:r w:rsidR="0003455F">
        <w:t xml:space="preserve">s no. </w:t>
      </w:r>
      <w:r w:rsidR="005062B3">
        <w:t>1 and 2</w:t>
      </w:r>
      <w:r>
        <w:rPr>
          <w:rFonts w:hint="eastAsia"/>
        </w:rPr>
        <w:t xml:space="preserve">. </w:t>
      </w:r>
    </w:p>
    <w:p w:rsidR="00E32ECB" w:rsidRDefault="00465C78" w:rsidP="00902363">
      <w:pPr>
        <w:jc w:val="center"/>
      </w:pPr>
      <w:r>
        <w:rPr>
          <w:noProof/>
        </w:rPr>
        <w:drawing>
          <wp:inline distT="0" distB="0" distL="0" distR="0">
            <wp:extent cx="3545766" cy="3821171"/>
            <wp:effectExtent l="0" t="0" r="0" b="825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SS結果１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885" cy="38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BA" w:rsidRDefault="002F14BA" w:rsidP="00902363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13</w:t>
        </w:r>
      </w:fldSimple>
      <w:r>
        <w:t xml:space="preserve"> </w:t>
      </w:r>
      <w:r w:rsidR="004F4795">
        <w:rPr>
          <w:rFonts w:hint="eastAsia"/>
        </w:rPr>
        <w:t>GUI showing the cross connection (red line)</w:t>
      </w:r>
      <w:r>
        <w:t xml:space="preserve"> set up for the request</w:t>
      </w:r>
      <w:r w:rsidR="00465C78">
        <w:t xml:space="preserve"> </w:t>
      </w:r>
      <w:r w:rsidR="00FD597C">
        <w:t>(1)</w:t>
      </w:r>
      <w:r>
        <w:t>.</w:t>
      </w:r>
    </w:p>
    <w:p w:rsidR="002F14BA" w:rsidRDefault="0003455F" w:rsidP="002F14BA">
      <w:pPr>
        <w:pStyle w:val="2"/>
      </w:pPr>
      <w:bookmarkStart w:id="577" w:name="_Toc415133065"/>
      <w:r>
        <w:lastRenderedPageBreak/>
        <w:t>Example:</w:t>
      </w:r>
      <w:r>
        <w:rPr>
          <w:rFonts w:hint="eastAsia"/>
        </w:rPr>
        <w:t xml:space="preserve"> </w:t>
      </w:r>
      <w:r w:rsidR="002F14BA">
        <w:t>request</w:t>
      </w:r>
      <w:r>
        <w:t>ing</w:t>
      </w:r>
      <w:r w:rsidR="002F14BA">
        <w:rPr>
          <w:rFonts w:hint="eastAsia"/>
        </w:rPr>
        <w:t xml:space="preserve"> </w:t>
      </w:r>
      <w:r w:rsidR="002F14BA">
        <w:t>o</w:t>
      </w:r>
      <w:r w:rsidR="002F14BA">
        <w:rPr>
          <w:rFonts w:hint="eastAsia"/>
        </w:rPr>
        <w:t xml:space="preserve">ptical </w:t>
      </w:r>
      <w:r w:rsidR="002F14BA">
        <w:t>c</w:t>
      </w:r>
      <w:r w:rsidR="002F14BA">
        <w:rPr>
          <w:rFonts w:hint="eastAsia"/>
        </w:rPr>
        <w:t xml:space="preserve">ore </w:t>
      </w:r>
      <w:r w:rsidR="002F14BA">
        <w:t>r</w:t>
      </w:r>
      <w:r w:rsidR="002F14BA">
        <w:rPr>
          <w:rFonts w:hint="eastAsia"/>
        </w:rPr>
        <w:t>esource</w:t>
      </w:r>
      <w:r>
        <w:t>s</w:t>
      </w:r>
      <w:r w:rsidR="002F14BA" w:rsidRPr="00A81462">
        <w:rPr>
          <w:rFonts w:hint="eastAsia"/>
          <w:color w:val="auto"/>
        </w:rPr>
        <w:t xml:space="preserve"> (</w:t>
      </w:r>
      <w:r w:rsidR="002F14BA">
        <w:rPr>
          <w:color w:val="auto"/>
        </w:rPr>
        <w:t>2</w:t>
      </w:r>
      <w:r w:rsidR="002F14BA" w:rsidRPr="00A81462">
        <w:rPr>
          <w:rFonts w:hint="eastAsia"/>
          <w:color w:val="auto"/>
        </w:rPr>
        <w:t>)</w:t>
      </w:r>
      <w:bookmarkEnd w:id="577"/>
      <w:r w:rsidR="002F14BA" w:rsidRPr="00A81462">
        <w:rPr>
          <w:rFonts w:hint="eastAsia"/>
          <w:color w:val="auto"/>
        </w:rPr>
        <w:t xml:space="preserve"> </w:t>
      </w:r>
    </w:p>
    <w:p w:rsidR="00E32ECB" w:rsidRDefault="002F14BA" w:rsidP="00902363">
      <w:r w:rsidRPr="00A81462">
        <w:rPr>
          <w:b/>
          <w:color w:val="C00000"/>
          <w:sz w:val="24"/>
        </w:rPr>
        <w:t xml:space="preserve">&lt; </w:t>
      </w:r>
      <w:r w:rsidRPr="00A81462">
        <w:rPr>
          <w:rFonts w:hint="eastAsia"/>
          <w:b/>
          <w:color w:val="C00000"/>
          <w:sz w:val="24"/>
        </w:rPr>
        <w:t>Create LO ODU</w:t>
      </w:r>
      <w:r w:rsidRPr="00A81462">
        <w:rPr>
          <w:b/>
          <w:color w:val="C00000"/>
          <w:sz w:val="24"/>
        </w:rPr>
        <w:t xml:space="preserve"> path </w:t>
      </w:r>
      <w:r>
        <w:rPr>
          <w:b/>
          <w:color w:val="C00000"/>
          <w:sz w:val="24"/>
        </w:rPr>
        <w:t>with</w:t>
      </w:r>
      <w:r w:rsidRPr="00A81462">
        <w:rPr>
          <w:b/>
          <w:color w:val="C00000"/>
          <w:sz w:val="24"/>
        </w:rPr>
        <w:t xml:space="preserve"> </w:t>
      </w:r>
      <w:r>
        <w:rPr>
          <w:b/>
          <w:color w:val="C00000"/>
          <w:sz w:val="24"/>
        </w:rPr>
        <w:t xml:space="preserve">small </w:t>
      </w:r>
      <w:r w:rsidRPr="00A81462">
        <w:rPr>
          <w:b/>
          <w:color w:val="C00000"/>
          <w:sz w:val="24"/>
        </w:rPr>
        <w:t>delay &gt;</w:t>
      </w:r>
    </w:p>
    <w:p w:rsidR="00E32ECB" w:rsidRDefault="004F4795" w:rsidP="00E32ECB">
      <w:r>
        <w:rPr>
          <w:rFonts w:hint="eastAsia"/>
        </w:rPr>
        <w:t>The following example shows how to create LO ODU with delay constraints.</w:t>
      </w:r>
      <w:r w:rsidR="002F14BA" w:rsidDel="002F14BA">
        <w:rPr>
          <w:rFonts w:hint="eastAsia"/>
        </w:rPr>
        <w:t xml:space="preserve"> </w:t>
      </w:r>
    </w:p>
    <w:p w:rsidR="004F4795" w:rsidRDefault="00112218">
      <w:r>
        <w:t>This</w:t>
      </w:r>
      <w:r w:rsidR="004F4795">
        <w:rPr>
          <w:rFonts w:hint="eastAsia"/>
        </w:rPr>
        <w:t xml:space="preserve"> can be done </w:t>
      </w:r>
      <w:r>
        <w:t xml:space="preserve">simply </w:t>
      </w:r>
      <w:r w:rsidR="004F4795">
        <w:rPr>
          <w:rFonts w:hint="eastAsia"/>
        </w:rPr>
        <w:t xml:space="preserve">by changing the QoS parameters </w:t>
      </w:r>
      <w:r w:rsidRPr="00354956">
        <w:t>using</w:t>
      </w:r>
      <w:r w:rsidR="004F4795" w:rsidRPr="00112218">
        <w:rPr>
          <w:rFonts w:hint="eastAsia"/>
          <w:color w:val="FF00FF"/>
        </w:rPr>
        <w:t xml:space="preserve"> </w:t>
      </w:r>
      <w:r w:rsidR="004F4795">
        <w:rPr>
          <w:rFonts w:hint="eastAsia"/>
        </w:rPr>
        <w:t>the request in 9.5. Curl command is used to set up a flow (Flow2) in</w:t>
      </w:r>
      <w:r w:rsidR="00130C5B">
        <w:t xml:space="preserve"> the</w:t>
      </w:r>
      <w:r w:rsidR="004F4795">
        <w:rPr>
          <w:rFonts w:hint="eastAsia"/>
        </w:rPr>
        <w:t xml:space="preserve"> network</w:t>
      </w:r>
      <w:r w:rsidR="00CA7042">
        <w:t xml:space="preserve"> </w:t>
      </w:r>
      <w:r w:rsidR="004F4795">
        <w:rPr>
          <w:rFonts w:hint="eastAsia"/>
        </w:rPr>
        <w:t>component</w:t>
      </w:r>
      <w:r w:rsidR="002F14BA">
        <w:t xml:space="preserve"> </w:t>
      </w:r>
      <w:r w:rsidR="004F4795">
        <w:rPr>
          <w:rFonts w:hint="eastAsia"/>
        </w:rPr>
        <w:t>in</w:t>
      </w:r>
      <w:r w:rsidR="00130C5B">
        <w:t xml:space="preserve"> the</w:t>
      </w:r>
      <w:r w:rsidR="004F4795">
        <w:rPr>
          <w:rFonts w:hint="eastAsia"/>
        </w:rPr>
        <w:t xml:space="preserve"> ODU layer</w:t>
      </w:r>
      <w:r w:rsidR="002F14BA">
        <w:t xml:space="preserve"> (networkcomponent</w:t>
      </w:r>
      <w:r w:rsidR="002F14BA">
        <w:rPr>
          <w:rFonts w:hint="eastAsia"/>
        </w:rPr>
        <w:t>01</w:t>
      </w:r>
      <w:r w:rsidR="002F14BA">
        <w:t>)</w:t>
      </w:r>
      <w:r w:rsidR="004F4795">
        <w:rPr>
          <w:rFonts w:hint="eastAsia"/>
        </w:rPr>
        <w:t>.</w:t>
      </w:r>
    </w:p>
    <w:p w:rsidR="00E32ECB" w:rsidRDefault="004F4795" w:rsidP="00E32ECB">
      <w:pPr>
        <w:pStyle w:val="af3"/>
        <w:numPr>
          <w:ilvl w:val="0"/>
          <w:numId w:val="27"/>
        </w:numPr>
      </w:pPr>
      <w:r>
        <w:rPr>
          <w:rFonts w:hint="eastAsia"/>
        </w:rPr>
        <w:t>Command</w:t>
      </w:r>
    </w:p>
    <w:p w:rsidR="00E32ECB" w:rsidRDefault="00E32ECB" w:rsidP="00E32ECB">
      <w:r w:rsidRPr="00162095">
        <w:t>curl -X PUT http://</w:t>
      </w:r>
      <w:r w:rsidR="00CB308F" w:rsidRPr="00A81462">
        <w:rPr>
          <w:color w:val="1B587C" w:themeColor="accent3"/>
        </w:rPr>
        <w:t>127.0.0.1</w:t>
      </w:r>
      <w:r w:rsidRPr="00162095">
        <w:t>:10080/</w:t>
      </w:r>
      <w:r w:rsidR="0080171F">
        <w:t>L01</w:t>
      </w:r>
      <w:r>
        <w:t>/flows/Flow</w:t>
      </w:r>
      <w:r>
        <w:rPr>
          <w:rFonts w:hint="eastAsia"/>
        </w:rPr>
        <w:t>2</w:t>
      </w:r>
      <w:r w:rsidRPr="00162095">
        <w:t xml:space="preserve"> -d '{"type":"BasicFl</w:t>
      </w:r>
      <w:r>
        <w:t>ow","version":"1","flow_id":"</w:t>
      </w:r>
      <w:r w:rsidRPr="00162095">
        <w:t>Flow1","owner":"ANY","enabled":true,"status":"establishing","</w:t>
      </w:r>
      <w:r w:rsidRPr="00560690">
        <w:rPr>
          <w:color w:val="1B587C" w:themeColor="accent3"/>
        </w:rPr>
        <w:t>matches</w:t>
      </w:r>
      <w:r w:rsidRPr="00162095">
        <w:t>":[{"type":"BasicFlowMatch","in_node":"NW=SDN,NE=</w:t>
      </w:r>
      <w:r>
        <w:t>OPT1</w:t>
      </w:r>
      <w:r w:rsidRPr="00162095">
        <w:t>",</w:t>
      </w:r>
      <w:r w:rsidRPr="00560690">
        <w:rPr>
          <w:color w:val="1B587C" w:themeColor="accent3"/>
        </w:rPr>
        <w:t>"in_port":"NW=SDN,NE=OPT</w:t>
      </w:r>
      <w:r w:rsidRPr="00560690">
        <w:rPr>
          <w:rFonts w:hint="eastAsia"/>
          <w:color w:val="1B587C" w:themeColor="accent3"/>
        </w:rPr>
        <w:t>1</w:t>
      </w:r>
      <w:r w:rsidRPr="00560690">
        <w:rPr>
          <w:color w:val="1B587C" w:themeColor="accent3"/>
        </w:rPr>
        <w:t>,Layer=ODU,TTP=</w:t>
      </w:r>
      <w:r w:rsidR="0080171F" w:rsidRPr="00560690">
        <w:rPr>
          <w:color w:val="1B587C" w:themeColor="accent3"/>
        </w:rPr>
        <w:t>2</w:t>
      </w:r>
      <w:r w:rsidRPr="00560690">
        <w:rPr>
          <w:color w:val="1B587C" w:themeColor="accent3"/>
        </w:rPr>
        <w:t>"</w:t>
      </w:r>
      <w:r w:rsidRPr="00162095">
        <w:t>}],"path":</w:t>
      </w:r>
      <w:r>
        <w:t>[],"</w:t>
      </w:r>
      <w:r w:rsidRPr="00560690">
        <w:rPr>
          <w:color w:val="1B587C" w:themeColor="accent3"/>
        </w:rPr>
        <w:t>edge_actions</w:t>
      </w:r>
      <w:r>
        <w:t>":{"NW=SDN,NE=OPT4</w:t>
      </w:r>
      <w:r w:rsidRPr="00162095">
        <w:t>":[{"type":"FlowActionOutput",</w:t>
      </w:r>
      <w:r w:rsidRPr="00560690">
        <w:rPr>
          <w:color w:val="1B587C" w:themeColor="accent3"/>
        </w:rPr>
        <w:t>"output":"NW=SDN,NE=OPT4,Layer=ODU,TTP=</w:t>
      </w:r>
      <w:r w:rsidR="0080171F" w:rsidRPr="00560690">
        <w:rPr>
          <w:color w:val="1B587C" w:themeColor="accent3"/>
        </w:rPr>
        <w:t>2</w:t>
      </w:r>
      <w:r w:rsidRPr="00560690">
        <w:rPr>
          <w:color w:val="1B587C" w:themeColor="accent3"/>
        </w:rPr>
        <w:t>"</w:t>
      </w:r>
      <w:r w:rsidRPr="00162095">
        <w:t>}]},"attributes":{"direction":"</w:t>
      </w:r>
      <w:r w:rsidR="00C031B8">
        <w:t>uni</w:t>
      </w:r>
      <w:r w:rsidRPr="00162095">
        <w:t>directional","req_bandwidth":"1</w:t>
      </w:r>
      <w:r>
        <w:rPr>
          <w:rFonts w:hint="eastAsia"/>
        </w:rPr>
        <w:t>000</w:t>
      </w:r>
      <w:r w:rsidRPr="00162095">
        <w:t>0",</w:t>
      </w:r>
      <w:r w:rsidRPr="00902363">
        <w:rPr>
          <w:color w:val="1B587C" w:themeColor="accent3"/>
        </w:rPr>
        <w:t>"req_latency":"10"</w:t>
      </w:r>
      <w:r w:rsidRPr="00162095">
        <w:t>}}'</w:t>
      </w:r>
    </w:p>
    <w:p w:rsidR="005062B3" w:rsidRDefault="005062B3" w:rsidP="005062B3">
      <w:pPr>
        <w:pStyle w:val="af3"/>
        <w:numPr>
          <w:ilvl w:val="0"/>
          <w:numId w:val="27"/>
        </w:numPr>
      </w:pPr>
      <w:r>
        <w:rPr>
          <w:rFonts w:hint="eastAsia"/>
        </w:rPr>
        <w:t>Confirmation</w:t>
      </w:r>
    </w:p>
    <w:p w:rsidR="005062B3" w:rsidRDefault="005062B3" w:rsidP="005062B3">
      <w:r>
        <w:rPr>
          <w:rFonts w:hint="eastAsia"/>
        </w:rPr>
        <w:t>In</w:t>
      </w:r>
      <w:r w:rsidR="00130C5B">
        <w:t xml:space="preserve"> the</w:t>
      </w:r>
      <w:r>
        <w:rPr>
          <w:rFonts w:hint="eastAsia"/>
        </w:rPr>
        <w:t xml:space="preserve"> DummyOptNode GUI, </w:t>
      </w:r>
      <w:r w:rsidR="00130C5B">
        <w:t xml:space="preserve">a </w:t>
      </w:r>
      <w:r>
        <w:rPr>
          <w:rFonts w:hint="eastAsia"/>
        </w:rPr>
        <w:t xml:space="preserve">Flowmod command is shown </w:t>
      </w:r>
      <w:r w:rsidR="00130C5B">
        <w:t>at the</w:t>
      </w:r>
      <w:r w:rsidR="00130C5B">
        <w:rPr>
          <w:rFonts w:hint="eastAsia"/>
        </w:rPr>
        <w:t xml:space="preserve"> </w:t>
      </w:r>
      <w:r>
        <w:rPr>
          <w:rFonts w:hint="eastAsia"/>
        </w:rPr>
        <w:t xml:space="preserve">upper side and the </w:t>
      </w:r>
      <w:r>
        <w:t xml:space="preserve">new </w:t>
      </w:r>
      <w:r>
        <w:rPr>
          <w:rFonts w:hint="eastAsia"/>
        </w:rPr>
        <w:t xml:space="preserve">setting of the cross connection is </w:t>
      </w:r>
      <w:r w:rsidR="00130C5B">
        <w:t>indicated by the</w:t>
      </w:r>
      <w:r>
        <w:rPr>
          <w:rFonts w:hint="eastAsia"/>
        </w:rPr>
        <w:t xml:space="preserve"> red line. LO ODU is created between the designated ports by ODU XC and OCh path</w:t>
      </w:r>
      <w:r w:rsidR="00130C5B">
        <w:t xml:space="preserve"> no. </w:t>
      </w:r>
      <w:r>
        <w:t>3</w:t>
      </w:r>
      <w:r>
        <w:rPr>
          <w:rFonts w:hint="eastAsia"/>
        </w:rPr>
        <w:t xml:space="preserve">. </w:t>
      </w:r>
    </w:p>
    <w:p w:rsidR="00A44942" w:rsidRDefault="00F05218" w:rsidP="00902363">
      <w:pPr>
        <w:jc w:val="center"/>
      </w:pPr>
      <w:r>
        <w:rPr>
          <w:noProof/>
        </w:rPr>
        <w:drawing>
          <wp:inline distT="0" distB="0" distL="0" distR="0">
            <wp:extent cx="3986995" cy="3973364"/>
            <wp:effectExtent l="0" t="0" r="0" b="825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SS結果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3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8" w:name="_GoBack"/>
      <w:bookmarkEnd w:id="578"/>
    </w:p>
    <w:p w:rsidR="00FD597C" w:rsidRDefault="00FD597C" w:rsidP="00FD597C">
      <w:pPr>
        <w:pStyle w:val="afe"/>
        <w:jc w:val="center"/>
      </w:pPr>
      <w:r>
        <w:t xml:space="preserve">Figure </w:t>
      </w:r>
      <w:fldSimple w:instr=" SEQ Figure \* ARABIC ">
        <w:r w:rsidR="007A7646">
          <w:rPr>
            <w:noProof/>
          </w:rPr>
          <w:t>14</w:t>
        </w:r>
      </w:fldSimple>
      <w:r>
        <w:t xml:space="preserve"> </w:t>
      </w:r>
      <w:r>
        <w:rPr>
          <w:rFonts w:hint="eastAsia"/>
        </w:rPr>
        <w:t>GUI showing the cross connection (red line)</w:t>
      </w:r>
      <w:r>
        <w:t xml:space="preserve"> set up for the request</w:t>
      </w:r>
      <w:r w:rsidR="00902363">
        <w:t xml:space="preserve"> </w:t>
      </w:r>
      <w:r>
        <w:t>(2).</w:t>
      </w:r>
    </w:p>
    <w:sectPr w:rsidR="00FD597C" w:rsidSect="003C60E4">
      <w:footerReference w:type="default" r:id="rId3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5C63" w:rsidRDefault="00505C63" w:rsidP="004151B0">
      <w:pPr>
        <w:spacing w:after="0" w:line="240" w:lineRule="auto"/>
      </w:pPr>
      <w:r>
        <w:separator/>
      </w:r>
    </w:p>
  </w:endnote>
  <w:endnote w:type="continuationSeparator" w:id="0">
    <w:p w:rsidR="00505C63" w:rsidRDefault="00505C63" w:rsidP="00415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E86" w:rsidRPr="00C443EC" w:rsidRDefault="00AC4E86" w:rsidP="00902363">
    <w:pPr>
      <w:pStyle w:val="afa"/>
      <w:jc w:val="center"/>
    </w:pPr>
    <w:r w:rsidRPr="005E1804">
      <w:rPr>
        <w:noProof/>
      </w:rPr>
      <w:drawing>
        <wp:inline distT="0" distB="0" distL="0" distR="0">
          <wp:extent cx="1197272" cy="303324"/>
          <wp:effectExtent l="0" t="0" r="3175" b="1905"/>
          <wp:docPr id="8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8850" cy="306257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</wp:inline>
      </w:drawing>
    </w:r>
    <w:r>
      <w:rPr>
        <w:rFonts w:ascii="Meiryo UI" w:hAnsi="Meiryo UI" w:cs="Meiryo UI" w:hint="eastAsia"/>
        <w:sz w:val="16"/>
      </w:rPr>
      <w:t xml:space="preserve">　</w:t>
    </w:r>
    <w:r>
      <w:rPr>
        <w:rFonts w:ascii="Meiryo UI" w:hAnsi="Meiryo UI" w:cs="Meiryo UI"/>
        <w:sz w:val="16"/>
      </w:rPr>
      <w:t xml:space="preserve">　　　</w:t>
    </w:r>
    <w:r>
      <w:rPr>
        <w:rFonts w:ascii="Meiryo UI" w:hAnsi="Meiryo UI" w:cs="Meiryo UI" w:hint="eastAsia"/>
        <w:sz w:val="16"/>
      </w:rPr>
      <w:t xml:space="preserve">　</w:t>
    </w:r>
    <w:r>
      <w:rPr>
        <w:rFonts w:ascii="Meiryo UI" w:hAnsi="Meiryo UI" w:cs="Meiryo UI"/>
        <w:sz w:val="16"/>
      </w:rPr>
      <w:t xml:space="preserve">　</w:t>
    </w:r>
    <w:r>
      <w:rPr>
        <w:rFonts w:ascii="Meiryo UI" w:hAnsi="Meiryo UI" w:cs="Meiryo UI" w:hint="eastAsia"/>
        <w:sz w:val="16"/>
      </w:rPr>
      <w:t xml:space="preserve">　</w:t>
    </w:r>
    <w:r>
      <w:rPr>
        <w:rFonts w:ascii="Meiryo UI" w:hAnsi="Meiryo UI" w:cs="Meiryo UI"/>
        <w:sz w:val="16"/>
      </w:rPr>
      <w:t xml:space="preserve">　　　　　　　</w:t>
    </w:r>
    <w:r w:rsidRPr="00C443EC">
      <w:rPr>
        <w:rFonts w:ascii="Meiryo UI" w:hAnsi="Meiryo UI" w:cs="Meiryo UI"/>
        <w:sz w:val="16"/>
      </w:rPr>
      <w:t xml:space="preserve"> </w:t>
    </w:r>
    <w:r w:rsidRPr="00354E1A">
      <w:rPr>
        <w:rFonts w:ascii="Meiryo UI" w:hAnsi="Meiryo UI" w:cs="Meiryo UI"/>
        <w:sz w:val="16"/>
      </w:rPr>
      <w:t xml:space="preserve">Copyright　</w:t>
    </w:r>
    <w:r w:rsidRPr="00354E1A">
      <w:rPr>
        <w:rFonts w:ascii="Meiryo UI" w:hAnsi="Meiryo UI" w:cs="Meiryo UI" w:hint="eastAsia"/>
        <w:sz w:val="16"/>
      </w:rPr>
      <w:t>2015</w:t>
    </w:r>
    <w:r w:rsidRPr="00354E1A">
      <w:rPr>
        <w:rFonts w:ascii="Meiryo UI" w:hAnsi="Meiryo UI" w:cs="Meiryo UI"/>
        <w:sz w:val="16"/>
      </w:rPr>
      <w:t xml:space="preserve"> FUJITSU LIMITED</w:t>
    </w:r>
    <w:r w:rsidRPr="005E1804">
      <w:rPr>
        <w:noProof/>
      </w:rPr>
      <w:t xml:space="preserve"> </w:t>
    </w:r>
    <w:r>
      <w:rPr>
        <w:rFonts w:hint="eastAsia"/>
        <w:noProof/>
      </w:rPr>
      <w:t xml:space="preserve">　　</w:t>
    </w:r>
    <w:r>
      <w:rPr>
        <w:noProof/>
      </w:rPr>
      <w:t xml:space="preserve">　　</w:t>
    </w:r>
    <w:r>
      <w:rPr>
        <w:rFonts w:hint="eastAsia"/>
        <w:noProof/>
      </w:rPr>
      <w:t xml:space="preserve">　</w:t>
    </w:r>
    <w:r>
      <w:rPr>
        <w:noProof/>
      </w:rPr>
      <w:t xml:space="preserve">　　　　　　</w:t>
    </w:r>
    <w:r>
      <w:rPr>
        <w:rFonts w:hint="eastAsia"/>
        <w:noProof/>
      </w:rPr>
      <w:t xml:space="preserve">　</w:t>
    </w:r>
    <w:r>
      <w:rPr>
        <w:noProof/>
      </w:rPr>
      <w:t xml:space="preserve">　　</w:t>
    </w:r>
    <w:r w:rsidRPr="005E1804">
      <w:rPr>
        <w:noProof/>
      </w:rPr>
      <w:drawing>
        <wp:inline distT="0" distB="0" distL="0" distR="0">
          <wp:extent cx="641772" cy="363458"/>
          <wp:effectExtent l="0" t="0" r="0" b="0"/>
          <wp:docPr id="85" name="図 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" name="図 283"/>
                  <pic:cNvPicPr>
                    <a:picLocks noChangeAspect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14"/>
                  <a:stretch/>
                </pic:blipFill>
                <pic:spPr bwMode="auto">
                  <a:xfrm>
                    <a:off x="0" y="0"/>
                    <a:ext cx="646837" cy="36632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Meiryo UI" w:hAnsi="Meiryo UI" w:cs="Meiryo UI" w:hint="eastAsia"/>
        <w:sz w:val="21"/>
      </w:rPr>
      <w:t xml:space="preserve">　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5C63" w:rsidRDefault="00505C63" w:rsidP="004151B0">
      <w:pPr>
        <w:spacing w:after="0" w:line="240" w:lineRule="auto"/>
      </w:pPr>
      <w:r>
        <w:separator/>
      </w:r>
    </w:p>
  </w:footnote>
  <w:footnote w:type="continuationSeparator" w:id="0">
    <w:p w:rsidR="00505C63" w:rsidRDefault="00505C63" w:rsidP="004151B0">
      <w:pPr>
        <w:spacing w:after="0" w:line="240" w:lineRule="auto"/>
      </w:pPr>
      <w:r>
        <w:continuationSeparator/>
      </w:r>
    </w:p>
  </w:footnote>
  <w:footnote w:id="1">
    <w:p w:rsidR="00AC4E86" w:rsidRPr="002213EB" w:rsidRDefault="00AC4E86" w:rsidP="000A551C">
      <w:pPr>
        <w:pStyle w:val="aff4"/>
      </w:pPr>
      <w:r>
        <w:rPr>
          <w:rStyle w:val="aff6"/>
        </w:rPr>
        <w:footnoteRef/>
      </w:r>
      <w:r>
        <w:t xml:space="preserve"> </w:t>
      </w:r>
      <w:r>
        <w:rPr>
          <w:rFonts w:hint="eastAsia"/>
        </w:rPr>
        <w:t>RYU:  RYU is an open source SDN Controller</w:t>
      </w:r>
      <w:r>
        <w:t xml:space="preserve"> developed</w:t>
      </w:r>
      <w:r>
        <w:rPr>
          <w:rFonts w:hint="eastAsia"/>
        </w:rPr>
        <w:t xml:space="preserve"> by NTT, Japan. Please refer section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_Ref413086340 \n \h</w:instrText>
      </w:r>
      <w:r>
        <w:instrText xml:space="preserve"> </w:instrText>
      </w:r>
      <w:r>
        <w:fldChar w:fldCharType="separate"/>
      </w:r>
      <w:r w:rsidR="007A7646">
        <w:t>7.2</w:t>
      </w:r>
      <w:r>
        <w:fldChar w:fldCharType="end"/>
      </w:r>
      <w:r>
        <w:rPr>
          <w:rFonts w:hint="eastAsia"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4C3"/>
    <w:multiLevelType w:val="hybridMultilevel"/>
    <w:tmpl w:val="CBE6D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1564E9"/>
    <w:multiLevelType w:val="hybridMultilevel"/>
    <w:tmpl w:val="FB5CAF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>
    <w:nsid w:val="1482775B"/>
    <w:multiLevelType w:val="multilevel"/>
    <w:tmpl w:val="6C5A11D4"/>
    <w:lvl w:ilvl="0">
      <w:start w:val="1"/>
      <w:numFmt w:val="decimal"/>
      <w:lvlText w:val="%1"/>
      <w:lvlJc w:val="left"/>
      <w:pPr>
        <w:ind w:left="432" w:hanging="432"/>
      </w:pPr>
      <w:rPr>
        <w:rFonts w:ascii="Meiryo UI" w:eastAsia="Meiryo UI" w:hAnsi="Meiryo UI" w:cs="Meiryo UI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68471DF"/>
    <w:multiLevelType w:val="hybridMultilevel"/>
    <w:tmpl w:val="897A7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6C8331A"/>
    <w:multiLevelType w:val="hybridMultilevel"/>
    <w:tmpl w:val="72744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17A719E2"/>
    <w:multiLevelType w:val="hybridMultilevel"/>
    <w:tmpl w:val="3A7E5B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183C690D"/>
    <w:multiLevelType w:val="hybridMultilevel"/>
    <w:tmpl w:val="8BC471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290024"/>
    <w:multiLevelType w:val="hybridMultilevel"/>
    <w:tmpl w:val="26F862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A3E6D21"/>
    <w:multiLevelType w:val="multilevel"/>
    <w:tmpl w:val="DF60E2C6"/>
    <w:lvl w:ilvl="0">
      <w:start w:val="1"/>
      <w:numFmt w:val="decimal"/>
      <w:lvlText w:val="%1"/>
      <w:lvlJc w:val="left"/>
      <w:pPr>
        <w:ind w:left="432" w:hanging="432"/>
      </w:pPr>
      <w:rPr>
        <w:rFonts w:ascii="Meiryo UI" w:eastAsia="Meiryo UI" w:hAnsi="Meiryo UI" w:cs="Meiryo UI"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="Times New Roman" w:hint="default"/>
        <w:b w:val="0"/>
        <w:bCs w:val="0"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 w:color="000000"/>
        <w:effect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>
    <w:nsid w:val="1A9D3702"/>
    <w:multiLevelType w:val="hybridMultilevel"/>
    <w:tmpl w:val="E6B424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C49611D"/>
    <w:multiLevelType w:val="hybridMultilevel"/>
    <w:tmpl w:val="E6388AF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1">
    <w:nsid w:val="1D527A08"/>
    <w:multiLevelType w:val="hybridMultilevel"/>
    <w:tmpl w:val="AE207E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E4564FD"/>
    <w:multiLevelType w:val="hybridMultilevel"/>
    <w:tmpl w:val="24FAE6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0EA7852"/>
    <w:multiLevelType w:val="hybridMultilevel"/>
    <w:tmpl w:val="49A6BC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>
    <w:nsid w:val="248C4FC2"/>
    <w:multiLevelType w:val="hybridMultilevel"/>
    <w:tmpl w:val="4A36545C"/>
    <w:lvl w:ilvl="0" w:tplc="3F34FBE6">
      <w:numFmt w:val="bullet"/>
      <w:lvlText w:val="・"/>
      <w:lvlJc w:val="left"/>
      <w:pPr>
        <w:ind w:left="360" w:hanging="360"/>
      </w:pPr>
      <w:rPr>
        <w:rFonts w:ascii="Meiryo UI" w:eastAsia="Meiryo UI" w:hAnsi="Meiryo UI" w:cs="Meiryo U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6A95BAF"/>
    <w:multiLevelType w:val="hybridMultilevel"/>
    <w:tmpl w:val="62B2B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83B08DE"/>
    <w:multiLevelType w:val="hybridMultilevel"/>
    <w:tmpl w:val="ACC477E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9A55F03"/>
    <w:multiLevelType w:val="hybridMultilevel"/>
    <w:tmpl w:val="B8E49E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2A610D81"/>
    <w:multiLevelType w:val="multilevel"/>
    <w:tmpl w:val="177E88F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Meiryo UI" w:eastAsia="Meiryo UI" w:hAnsi="Meiryo UI" w:cs="Meiryo UI"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Theme="majorHAnsi" w:hAnsiTheme="majorHAnsi" w:cs="Times New Roman" w:hint="default"/>
        <w:b w:val="0"/>
        <w:bCs w:val="0"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4"/>
        <w:szCs w:val="24"/>
        <w:u w:val="none" w:color="000000"/>
        <w:effect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9">
    <w:nsid w:val="2D3E5929"/>
    <w:multiLevelType w:val="hybridMultilevel"/>
    <w:tmpl w:val="9258D108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2E1E0098"/>
    <w:multiLevelType w:val="hybridMultilevel"/>
    <w:tmpl w:val="472CC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2EDE3FB8"/>
    <w:multiLevelType w:val="hybridMultilevel"/>
    <w:tmpl w:val="5882C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2510AFF"/>
    <w:multiLevelType w:val="hybridMultilevel"/>
    <w:tmpl w:val="180CC5C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9C5759C"/>
    <w:multiLevelType w:val="hybridMultilevel"/>
    <w:tmpl w:val="7B866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>
    <w:nsid w:val="3A3B37AA"/>
    <w:multiLevelType w:val="hybridMultilevel"/>
    <w:tmpl w:val="80244DA4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F51590D"/>
    <w:multiLevelType w:val="hybridMultilevel"/>
    <w:tmpl w:val="41DABE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>
    <w:nsid w:val="40CE5380"/>
    <w:multiLevelType w:val="hybridMultilevel"/>
    <w:tmpl w:val="562642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>
    <w:nsid w:val="45AD51C1"/>
    <w:multiLevelType w:val="hybridMultilevel"/>
    <w:tmpl w:val="3F06165A"/>
    <w:lvl w:ilvl="0" w:tplc="22E65038">
      <w:numFmt w:val="bullet"/>
      <w:lvlText w:val="-"/>
      <w:lvlJc w:val="left"/>
      <w:pPr>
        <w:ind w:left="780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>
    <w:nsid w:val="48436573"/>
    <w:multiLevelType w:val="hybridMultilevel"/>
    <w:tmpl w:val="94423C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4BFA00BD"/>
    <w:multiLevelType w:val="hybridMultilevel"/>
    <w:tmpl w:val="4CA00762"/>
    <w:lvl w:ilvl="0" w:tplc="E312BE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>
    <w:nsid w:val="4C3D17EA"/>
    <w:multiLevelType w:val="hybridMultilevel"/>
    <w:tmpl w:val="A036C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22E65038">
      <w:numFmt w:val="bullet"/>
      <w:lvlText w:val="-"/>
      <w:lvlJc w:val="left"/>
      <w:pPr>
        <w:ind w:left="2040" w:hanging="360"/>
      </w:pPr>
      <w:rPr>
        <w:rFonts w:ascii="Calibri" w:eastAsia="Meiryo UI" w:hAnsi="Calibri" w:cstheme="minorBidi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DF624E7"/>
    <w:multiLevelType w:val="hybridMultilevel"/>
    <w:tmpl w:val="C73A869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2A670C4"/>
    <w:multiLevelType w:val="hybridMultilevel"/>
    <w:tmpl w:val="BBA4301C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6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3">
    <w:nsid w:val="56AF40DE"/>
    <w:multiLevelType w:val="hybridMultilevel"/>
    <w:tmpl w:val="FD8680F4"/>
    <w:lvl w:ilvl="0" w:tplc="577E19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>
    <w:nsid w:val="58190B33"/>
    <w:multiLevelType w:val="hybridMultilevel"/>
    <w:tmpl w:val="CCB24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9EC0AA3"/>
    <w:multiLevelType w:val="hybridMultilevel"/>
    <w:tmpl w:val="934898D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A3C75DE"/>
    <w:multiLevelType w:val="hybridMultilevel"/>
    <w:tmpl w:val="39560A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>
    <w:nsid w:val="61762659"/>
    <w:multiLevelType w:val="hybridMultilevel"/>
    <w:tmpl w:val="DAE66A46"/>
    <w:lvl w:ilvl="0" w:tplc="22E65038">
      <w:numFmt w:val="bullet"/>
      <w:lvlText w:val="-"/>
      <w:lvlJc w:val="left"/>
      <w:pPr>
        <w:ind w:left="1128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154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38">
    <w:nsid w:val="62273AB4"/>
    <w:multiLevelType w:val="hybridMultilevel"/>
    <w:tmpl w:val="8C9228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46F2FDB"/>
    <w:multiLevelType w:val="hybridMultilevel"/>
    <w:tmpl w:val="5E926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7FC6907"/>
    <w:multiLevelType w:val="hybridMultilevel"/>
    <w:tmpl w:val="E23006D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885029E"/>
    <w:multiLevelType w:val="hybridMultilevel"/>
    <w:tmpl w:val="2332A7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698731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>
    <w:nsid w:val="6A79605D"/>
    <w:multiLevelType w:val="hybridMultilevel"/>
    <w:tmpl w:val="28361E02"/>
    <w:lvl w:ilvl="0" w:tplc="3F34FBE6">
      <w:numFmt w:val="bullet"/>
      <w:lvlText w:val="・"/>
      <w:lvlJc w:val="left"/>
      <w:pPr>
        <w:ind w:left="360" w:hanging="360"/>
      </w:pPr>
      <w:rPr>
        <w:rFonts w:ascii="Meiryo UI" w:eastAsia="Meiryo UI" w:hAnsi="Meiryo UI" w:cs="Meiryo U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6BA32BDB"/>
    <w:multiLevelType w:val="hybridMultilevel"/>
    <w:tmpl w:val="C7B272E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45">
    <w:nsid w:val="6CB52BAB"/>
    <w:multiLevelType w:val="hybridMultilevel"/>
    <w:tmpl w:val="039262C8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26557BA"/>
    <w:multiLevelType w:val="hybridMultilevel"/>
    <w:tmpl w:val="8794B4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A7818D5"/>
    <w:multiLevelType w:val="hybridMultilevel"/>
    <w:tmpl w:val="3C760E88"/>
    <w:lvl w:ilvl="0" w:tplc="22E65038">
      <w:numFmt w:val="bullet"/>
      <w:lvlText w:val="-"/>
      <w:lvlJc w:val="left"/>
      <w:pPr>
        <w:ind w:left="420" w:hanging="420"/>
      </w:pPr>
      <w:rPr>
        <w:rFonts w:ascii="Calibri" w:eastAsia="Meiryo UI" w:hAnsi="Calibri" w:cstheme="minorBidi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7DA87505"/>
    <w:multiLevelType w:val="hybridMultilevel"/>
    <w:tmpl w:val="A4142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30"/>
  </w:num>
  <w:num w:numId="14">
    <w:abstractNumId w:val="9"/>
  </w:num>
  <w:num w:numId="15">
    <w:abstractNumId w:val="42"/>
  </w:num>
  <w:num w:numId="16">
    <w:abstractNumId w:val="18"/>
  </w:num>
  <w:num w:numId="17">
    <w:abstractNumId w:val="8"/>
  </w:num>
  <w:num w:numId="18">
    <w:abstractNumId w:val="29"/>
  </w:num>
  <w:num w:numId="19">
    <w:abstractNumId w:val="27"/>
  </w:num>
  <w:num w:numId="20">
    <w:abstractNumId w:val="7"/>
  </w:num>
  <w:num w:numId="21">
    <w:abstractNumId w:val="28"/>
  </w:num>
  <w:num w:numId="22">
    <w:abstractNumId w:val="48"/>
  </w:num>
  <w:num w:numId="23">
    <w:abstractNumId w:val="41"/>
  </w:num>
  <w:num w:numId="24">
    <w:abstractNumId w:val="15"/>
  </w:num>
  <w:num w:numId="25">
    <w:abstractNumId w:val="0"/>
  </w:num>
  <w:num w:numId="26">
    <w:abstractNumId w:val="47"/>
  </w:num>
  <w:num w:numId="27">
    <w:abstractNumId w:val="17"/>
  </w:num>
  <w:num w:numId="28">
    <w:abstractNumId w:val="24"/>
  </w:num>
  <w:num w:numId="29">
    <w:abstractNumId w:val="16"/>
  </w:num>
  <w:num w:numId="30">
    <w:abstractNumId w:val="35"/>
  </w:num>
  <w:num w:numId="31">
    <w:abstractNumId w:val="31"/>
  </w:num>
  <w:num w:numId="32">
    <w:abstractNumId w:val="22"/>
  </w:num>
  <w:num w:numId="33">
    <w:abstractNumId w:val="40"/>
  </w:num>
  <w:num w:numId="34">
    <w:abstractNumId w:val="20"/>
  </w:num>
  <w:num w:numId="35">
    <w:abstractNumId w:val="19"/>
  </w:num>
  <w:num w:numId="36">
    <w:abstractNumId w:val="39"/>
  </w:num>
  <w:num w:numId="37">
    <w:abstractNumId w:val="6"/>
  </w:num>
  <w:num w:numId="38">
    <w:abstractNumId w:val="11"/>
  </w:num>
  <w:num w:numId="39">
    <w:abstractNumId w:val="21"/>
  </w:num>
  <w:num w:numId="40">
    <w:abstractNumId w:val="14"/>
  </w:num>
  <w:num w:numId="41">
    <w:abstractNumId w:val="33"/>
  </w:num>
  <w:num w:numId="42">
    <w:abstractNumId w:val="43"/>
  </w:num>
  <w:num w:numId="43">
    <w:abstractNumId w:val="38"/>
  </w:num>
  <w:num w:numId="44">
    <w:abstractNumId w:val="34"/>
  </w:num>
  <w:num w:numId="45">
    <w:abstractNumId w:val="3"/>
  </w:num>
  <w:num w:numId="46">
    <w:abstractNumId w:val="46"/>
  </w:num>
  <w:num w:numId="47">
    <w:abstractNumId w:val="12"/>
  </w:num>
  <w:num w:numId="48">
    <w:abstractNumId w:val="23"/>
  </w:num>
  <w:num w:numId="49">
    <w:abstractNumId w:val="32"/>
  </w:num>
  <w:num w:numId="50">
    <w:abstractNumId w:val="26"/>
  </w:num>
  <w:num w:numId="51">
    <w:abstractNumId w:val="5"/>
  </w:num>
  <w:num w:numId="52">
    <w:abstractNumId w:val="4"/>
  </w:num>
  <w:num w:numId="53">
    <w:abstractNumId w:val="25"/>
  </w:num>
  <w:num w:numId="54">
    <w:abstractNumId w:val="36"/>
  </w:num>
  <w:num w:numId="55">
    <w:abstractNumId w:val="1"/>
  </w:num>
  <w:num w:numId="56">
    <w:abstractNumId w:val="13"/>
  </w:num>
  <w:num w:numId="57">
    <w:abstractNumId w:val="10"/>
  </w:num>
  <w:num w:numId="58">
    <w:abstractNumId w:val="44"/>
  </w:num>
  <w:num w:numId="59">
    <w:abstractNumId w:val="37"/>
  </w:num>
  <w:num w:numId="60">
    <w:abstractNumId w:val="45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attachedTemplate r:id="rId1"/>
  <w:doNotTrackFormatting/>
  <w:defaultTabStop w:val="708"/>
  <w:hyphenationZone w:val="425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6F9"/>
    <w:rsid w:val="00016494"/>
    <w:rsid w:val="000208DE"/>
    <w:rsid w:val="00020A85"/>
    <w:rsid w:val="0003455F"/>
    <w:rsid w:val="00040C48"/>
    <w:rsid w:val="00045398"/>
    <w:rsid w:val="0005448B"/>
    <w:rsid w:val="00056F99"/>
    <w:rsid w:val="0006222B"/>
    <w:rsid w:val="0006463D"/>
    <w:rsid w:val="00073A20"/>
    <w:rsid w:val="00075D62"/>
    <w:rsid w:val="00087320"/>
    <w:rsid w:val="000905E4"/>
    <w:rsid w:val="00096F10"/>
    <w:rsid w:val="000A0D7C"/>
    <w:rsid w:val="000A108F"/>
    <w:rsid w:val="000A3D1F"/>
    <w:rsid w:val="000A47A9"/>
    <w:rsid w:val="000A551C"/>
    <w:rsid w:val="000A5E05"/>
    <w:rsid w:val="000B154D"/>
    <w:rsid w:val="000B1D8C"/>
    <w:rsid w:val="000B27CC"/>
    <w:rsid w:val="000B6B7E"/>
    <w:rsid w:val="000C413B"/>
    <w:rsid w:val="000C4A07"/>
    <w:rsid w:val="000D4073"/>
    <w:rsid w:val="000E5CD7"/>
    <w:rsid w:val="001015EC"/>
    <w:rsid w:val="00112218"/>
    <w:rsid w:val="00113EBF"/>
    <w:rsid w:val="00114D40"/>
    <w:rsid w:val="001159FC"/>
    <w:rsid w:val="00123E5B"/>
    <w:rsid w:val="0012611A"/>
    <w:rsid w:val="00130C5B"/>
    <w:rsid w:val="001364A9"/>
    <w:rsid w:val="00136D94"/>
    <w:rsid w:val="001375AB"/>
    <w:rsid w:val="00162095"/>
    <w:rsid w:val="00164F78"/>
    <w:rsid w:val="001726A4"/>
    <w:rsid w:val="001745CF"/>
    <w:rsid w:val="00190384"/>
    <w:rsid w:val="00194A3F"/>
    <w:rsid w:val="001B22DC"/>
    <w:rsid w:val="001B2ABE"/>
    <w:rsid w:val="001B46F0"/>
    <w:rsid w:val="001B66E5"/>
    <w:rsid w:val="001B6D9A"/>
    <w:rsid w:val="001D34B1"/>
    <w:rsid w:val="001D47FB"/>
    <w:rsid w:val="001D49F0"/>
    <w:rsid w:val="001D7370"/>
    <w:rsid w:val="001E0B38"/>
    <w:rsid w:val="001E28E1"/>
    <w:rsid w:val="001E4F8E"/>
    <w:rsid w:val="001F3D08"/>
    <w:rsid w:val="001F3D5E"/>
    <w:rsid w:val="00204AC6"/>
    <w:rsid w:val="00211111"/>
    <w:rsid w:val="00211CC8"/>
    <w:rsid w:val="00212A69"/>
    <w:rsid w:val="00213A25"/>
    <w:rsid w:val="002213EB"/>
    <w:rsid w:val="0022466B"/>
    <w:rsid w:val="00226F2E"/>
    <w:rsid w:val="00232733"/>
    <w:rsid w:val="002359E0"/>
    <w:rsid w:val="002367E7"/>
    <w:rsid w:val="00253C3A"/>
    <w:rsid w:val="002645F5"/>
    <w:rsid w:val="00265295"/>
    <w:rsid w:val="0026545E"/>
    <w:rsid w:val="00266814"/>
    <w:rsid w:val="00267CDE"/>
    <w:rsid w:val="00267F86"/>
    <w:rsid w:val="00274792"/>
    <w:rsid w:val="00275BF3"/>
    <w:rsid w:val="002766B9"/>
    <w:rsid w:val="00283096"/>
    <w:rsid w:val="00291CA6"/>
    <w:rsid w:val="00293E51"/>
    <w:rsid w:val="00296700"/>
    <w:rsid w:val="002A0A76"/>
    <w:rsid w:val="002A14F7"/>
    <w:rsid w:val="002A1650"/>
    <w:rsid w:val="002A35BD"/>
    <w:rsid w:val="002A76D9"/>
    <w:rsid w:val="002B1D31"/>
    <w:rsid w:val="002B3B71"/>
    <w:rsid w:val="002B412A"/>
    <w:rsid w:val="002C5908"/>
    <w:rsid w:val="002D0669"/>
    <w:rsid w:val="002D0BF1"/>
    <w:rsid w:val="002E2BFA"/>
    <w:rsid w:val="002E379A"/>
    <w:rsid w:val="002F14BA"/>
    <w:rsid w:val="002F3FFE"/>
    <w:rsid w:val="002F514B"/>
    <w:rsid w:val="002F5172"/>
    <w:rsid w:val="002F6615"/>
    <w:rsid w:val="0031070D"/>
    <w:rsid w:val="00331AD3"/>
    <w:rsid w:val="003321C1"/>
    <w:rsid w:val="003520BC"/>
    <w:rsid w:val="00354234"/>
    <w:rsid w:val="00354956"/>
    <w:rsid w:val="00356966"/>
    <w:rsid w:val="00374668"/>
    <w:rsid w:val="00376863"/>
    <w:rsid w:val="00377EE9"/>
    <w:rsid w:val="00385C6E"/>
    <w:rsid w:val="003875C6"/>
    <w:rsid w:val="00387C38"/>
    <w:rsid w:val="0039689A"/>
    <w:rsid w:val="003A21EF"/>
    <w:rsid w:val="003B1AEB"/>
    <w:rsid w:val="003B3FDB"/>
    <w:rsid w:val="003B789C"/>
    <w:rsid w:val="003B7BF3"/>
    <w:rsid w:val="003C60E4"/>
    <w:rsid w:val="003C76BB"/>
    <w:rsid w:val="003D4628"/>
    <w:rsid w:val="003D52AF"/>
    <w:rsid w:val="003D5E21"/>
    <w:rsid w:val="003D72FD"/>
    <w:rsid w:val="003D7625"/>
    <w:rsid w:val="003E6E6A"/>
    <w:rsid w:val="003F019D"/>
    <w:rsid w:val="003F4134"/>
    <w:rsid w:val="003F75A8"/>
    <w:rsid w:val="0040580D"/>
    <w:rsid w:val="00407981"/>
    <w:rsid w:val="00411261"/>
    <w:rsid w:val="00412C96"/>
    <w:rsid w:val="004151B0"/>
    <w:rsid w:val="00415789"/>
    <w:rsid w:val="00415FB0"/>
    <w:rsid w:val="00432E98"/>
    <w:rsid w:val="00445A6D"/>
    <w:rsid w:val="0046167C"/>
    <w:rsid w:val="00465C78"/>
    <w:rsid w:val="004737DD"/>
    <w:rsid w:val="00476687"/>
    <w:rsid w:val="004773D4"/>
    <w:rsid w:val="00477924"/>
    <w:rsid w:val="00480EA9"/>
    <w:rsid w:val="00487FBC"/>
    <w:rsid w:val="004A006A"/>
    <w:rsid w:val="004A307A"/>
    <w:rsid w:val="004A7D31"/>
    <w:rsid w:val="004B36AA"/>
    <w:rsid w:val="004B6784"/>
    <w:rsid w:val="004D1DD0"/>
    <w:rsid w:val="004D24F9"/>
    <w:rsid w:val="004D30D6"/>
    <w:rsid w:val="004D5FF3"/>
    <w:rsid w:val="004D7515"/>
    <w:rsid w:val="004D788D"/>
    <w:rsid w:val="004E5B1E"/>
    <w:rsid w:val="004E64FD"/>
    <w:rsid w:val="004E6A16"/>
    <w:rsid w:val="004F0184"/>
    <w:rsid w:val="004F4795"/>
    <w:rsid w:val="00505C63"/>
    <w:rsid w:val="005062B3"/>
    <w:rsid w:val="005110DC"/>
    <w:rsid w:val="00515200"/>
    <w:rsid w:val="00525A4A"/>
    <w:rsid w:val="00537C31"/>
    <w:rsid w:val="005456BA"/>
    <w:rsid w:val="00546AA2"/>
    <w:rsid w:val="00555C97"/>
    <w:rsid w:val="00557E82"/>
    <w:rsid w:val="00560690"/>
    <w:rsid w:val="00562AD4"/>
    <w:rsid w:val="005660CF"/>
    <w:rsid w:val="005673E1"/>
    <w:rsid w:val="00572459"/>
    <w:rsid w:val="00577542"/>
    <w:rsid w:val="00581DE9"/>
    <w:rsid w:val="005827D2"/>
    <w:rsid w:val="0058586F"/>
    <w:rsid w:val="00586A1D"/>
    <w:rsid w:val="00586F2F"/>
    <w:rsid w:val="00587441"/>
    <w:rsid w:val="005909CA"/>
    <w:rsid w:val="00591F86"/>
    <w:rsid w:val="00593229"/>
    <w:rsid w:val="00595089"/>
    <w:rsid w:val="005A0E22"/>
    <w:rsid w:val="005A2DA5"/>
    <w:rsid w:val="005A47CD"/>
    <w:rsid w:val="005B2265"/>
    <w:rsid w:val="005B28AC"/>
    <w:rsid w:val="005B3258"/>
    <w:rsid w:val="005B7231"/>
    <w:rsid w:val="005B7ECA"/>
    <w:rsid w:val="005C3E35"/>
    <w:rsid w:val="005C6953"/>
    <w:rsid w:val="005D6C23"/>
    <w:rsid w:val="005E06CD"/>
    <w:rsid w:val="005E2B11"/>
    <w:rsid w:val="005E2D97"/>
    <w:rsid w:val="005E68EB"/>
    <w:rsid w:val="005E763B"/>
    <w:rsid w:val="005F0996"/>
    <w:rsid w:val="005F2601"/>
    <w:rsid w:val="005F26A9"/>
    <w:rsid w:val="005F438D"/>
    <w:rsid w:val="00600BE5"/>
    <w:rsid w:val="00600F0B"/>
    <w:rsid w:val="006016E1"/>
    <w:rsid w:val="00601FEF"/>
    <w:rsid w:val="006024EC"/>
    <w:rsid w:val="00602F1A"/>
    <w:rsid w:val="00603663"/>
    <w:rsid w:val="0061373A"/>
    <w:rsid w:val="006138B2"/>
    <w:rsid w:val="00631B53"/>
    <w:rsid w:val="0063246B"/>
    <w:rsid w:val="00635BAB"/>
    <w:rsid w:val="00641569"/>
    <w:rsid w:val="00647CF3"/>
    <w:rsid w:val="006525CE"/>
    <w:rsid w:val="00652BD6"/>
    <w:rsid w:val="00652C4D"/>
    <w:rsid w:val="00653D9D"/>
    <w:rsid w:val="006623F7"/>
    <w:rsid w:val="00663359"/>
    <w:rsid w:val="006633D4"/>
    <w:rsid w:val="006740D1"/>
    <w:rsid w:val="00677306"/>
    <w:rsid w:val="00683312"/>
    <w:rsid w:val="00693607"/>
    <w:rsid w:val="00694955"/>
    <w:rsid w:val="00696DEA"/>
    <w:rsid w:val="006978D2"/>
    <w:rsid w:val="00697B4D"/>
    <w:rsid w:val="006A0A45"/>
    <w:rsid w:val="006A0F62"/>
    <w:rsid w:val="006A47E2"/>
    <w:rsid w:val="006A704D"/>
    <w:rsid w:val="006B0CAD"/>
    <w:rsid w:val="006B7357"/>
    <w:rsid w:val="006C00ED"/>
    <w:rsid w:val="006C03D6"/>
    <w:rsid w:val="006C1C54"/>
    <w:rsid w:val="006C39C4"/>
    <w:rsid w:val="006C61AE"/>
    <w:rsid w:val="006C6BDB"/>
    <w:rsid w:val="006E12F8"/>
    <w:rsid w:val="006E218A"/>
    <w:rsid w:val="006E5341"/>
    <w:rsid w:val="006E5407"/>
    <w:rsid w:val="006F0603"/>
    <w:rsid w:val="0071576C"/>
    <w:rsid w:val="00724013"/>
    <w:rsid w:val="0073133E"/>
    <w:rsid w:val="00737B10"/>
    <w:rsid w:val="00740168"/>
    <w:rsid w:val="007456EB"/>
    <w:rsid w:val="00750464"/>
    <w:rsid w:val="007516BC"/>
    <w:rsid w:val="00752B43"/>
    <w:rsid w:val="007756F8"/>
    <w:rsid w:val="007759F9"/>
    <w:rsid w:val="00775D9F"/>
    <w:rsid w:val="00776D69"/>
    <w:rsid w:val="0078381A"/>
    <w:rsid w:val="00784753"/>
    <w:rsid w:val="007929D7"/>
    <w:rsid w:val="007A1640"/>
    <w:rsid w:val="007A5CC1"/>
    <w:rsid w:val="007A7646"/>
    <w:rsid w:val="007B4BAB"/>
    <w:rsid w:val="007B58FD"/>
    <w:rsid w:val="007C5FCF"/>
    <w:rsid w:val="007D4F12"/>
    <w:rsid w:val="007D5C42"/>
    <w:rsid w:val="007D799F"/>
    <w:rsid w:val="007F2EBB"/>
    <w:rsid w:val="0080171F"/>
    <w:rsid w:val="00806360"/>
    <w:rsid w:val="00812AC6"/>
    <w:rsid w:val="00827346"/>
    <w:rsid w:val="00832385"/>
    <w:rsid w:val="00832A52"/>
    <w:rsid w:val="0084059B"/>
    <w:rsid w:val="008478B2"/>
    <w:rsid w:val="00850C6D"/>
    <w:rsid w:val="008576B9"/>
    <w:rsid w:val="00861F87"/>
    <w:rsid w:val="00864769"/>
    <w:rsid w:val="00870501"/>
    <w:rsid w:val="00892E93"/>
    <w:rsid w:val="00897F8E"/>
    <w:rsid w:val="008A365D"/>
    <w:rsid w:val="008B05D4"/>
    <w:rsid w:val="008B2BB4"/>
    <w:rsid w:val="008B2CAA"/>
    <w:rsid w:val="008B5CAE"/>
    <w:rsid w:val="008C2C9E"/>
    <w:rsid w:val="008C3807"/>
    <w:rsid w:val="008C38A0"/>
    <w:rsid w:val="008D1091"/>
    <w:rsid w:val="008D6D3A"/>
    <w:rsid w:val="008D6E9E"/>
    <w:rsid w:val="009001EF"/>
    <w:rsid w:val="00902363"/>
    <w:rsid w:val="00903226"/>
    <w:rsid w:val="00904CBE"/>
    <w:rsid w:val="00912818"/>
    <w:rsid w:val="0091341C"/>
    <w:rsid w:val="00920E35"/>
    <w:rsid w:val="009273BA"/>
    <w:rsid w:val="0093019E"/>
    <w:rsid w:val="0093026D"/>
    <w:rsid w:val="009309C3"/>
    <w:rsid w:val="00932701"/>
    <w:rsid w:val="00935B1D"/>
    <w:rsid w:val="00937291"/>
    <w:rsid w:val="00942DCB"/>
    <w:rsid w:val="00945007"/>
    <w:rsid w:val="0094661C"/>
    <w:rsid w:val="0094738D"/>
    <w:rsid w:val="00950EAF"/>
    <w:rsid w:val="009524A5"/>
    <w:rsid w:val="00952F8D"/>
    <w:rsid w:val="00957531"/>
    <w:rsid w:val="00961B20"/>
    <w:rsid w:val="00963C95"/>
    <w:rsid w:val="00967750"/>
    <w:rsid w:val="00967884"/>
    <w:rsid w:val="009737D1"/>
    <w:rsid w:val="00976081"/>
    <w:rsid w:val="0097684E"/>
    <w:rsid w:val="0098137B"/>
    <w:rsid w:val="009828F8"/>
    <w:rsid w:val="00990E3A"/>
    <w:rsid w:val="009969CC"/>
    <w:rsid w:val="009A0041"/>
    <w:rsid w:val="009B12CF"/>
    <w:rsid w:val="009B4921"/>
    <w:rsid w:val="009B4A7D"/>
    <w:rsid w:val="009B5C52"/>
    <w:rsid w:val="009C0ECA"/>
    <w:rsid w:val="009C189D"/>
    <w:rsid w:val="009C39C2"/>
    <w:rsid w:val="009C42A2"/>
    <w:rsid w:val="009C6ECB"/>
    <w:rsid w:val="009F2A38"/>
    <w:rsid w:val="009F5F83"/>
    <w:rsid w:val="00A019B5"/>
    <w:rsid w:val="00A05233"/>
    <w:rsid w:val="00A1112D"/>
    <w:rsid w:val="00A16DEA"/>
    <w:rsid w:val="00A305B1"/>
    <w:rsid w:val="00A34F26"/>
    <w:rsid w:val="00A3620B"/>
    <w:rsid w:val="00A44942"/>
    <w:rsid w:val="00A44AF5"/>
    <w:rsid w:val="00A45342"/>
    <w:rsid w:val="00A47CB2"/>
    <w:rsid w:val="00A517F0"/>
    <w:rsid w:val="00A535D8"/>
    <w:rsid w:val="00A5710A"/>
    <w:rsid w:val="00A66C83"/>
    <w:rsid w:val="00A72A89"/>
    <w:rsid w:val="00A7511C"/>
    <w:rsid w:val="00A75638"/>
    <w:rsid w:val="00A75676"/>
    <w:rsid w:val="00A761DD"/>
    <w:rsid w:val="00A77831"/>
    <w:rsid w:val="00A812A3"/>
    <w:rsid w:val="00A8144B"/>
    <w:rsid w:val="00A85CF1"/>
    <w:rsid w:val="00A93C31"/>
    <w:rsid w:val="00A94B8B"/>
    <w:rsid w:val="00AA3274"/>
    <w:rsid w:val="00AA48C7"/>
    <w:rsid w:val="00AB21F3"/>
    <w:rsid w:val="00AB62B8"/>
    <w:rsid w:val="00AB6468"/>
    <w:rsid w:val="00AC4E86"/>
    <w:rsid w:val="00AE2682"/>
    <w:rsid w:val="00AE7358"/>
    <w:rsid w:val="00AF3D6D"/>
    <w:rsid w:val="00AF5CD0"/>
    <w:rsid w:val="00B053A0"/>
    <w:rsid w:val="00B05F56"/>
    <w:rsid w:val="00B079C3"/>
    <w:rsid w:val="00B12F16"/>
    <w:rsid w:val="00B271C8"/>
    <w:rsid w:val="00B51005"/>
    <w:rsid w:val="00B54467"/>
    <w:rsid w:val="00B555F3"/>
    <w:rsid w:val="00B67605"/>
    <w:rsid w:val="00B71EC0"/>
    <w:rsid w:val="00B736B5"/>
    <w:rsid w:val="00B75A75"/>
    <w:rsid w:val="00B8528A"/>
    <w:rsid w:val="00B95E75"/>
    <w:rsid w:val="00B97CA7"/>
    <w:rsid w:val="00BA0D60"/>
    <w:rsid w:val="00BA18BF"/>
    <w:rsid w:val="00BA7BD1"/>
    <w:rsid w:val="00BB20EC"/>
    <w:rsid w:val="00BB5BFE"/>
    <w:rsid w:val="00BC0558"/>
    <w:rsid w:val="00BC0A6C"/>
    <w:rsid w:val="00BC11B5"/>
    <w:rsid w:val="00BC31F1"/>
    <w:rsid w:val="00BC3BF6"/>
    <w:rsid w:val="00BD1CAA"/>
    <w:rsid w:val="00BD6EE1"/>
    <w:rsid w:val="00BD7292"/>
    <w:rsid w:val="00BE2F61"/>
    <w:rsid w:val="00BF3C53"/>
    <w:rsid w:val="00BF3EC9"/>
    <w:rsid w:val="00C031B8"/>
    <w:rsid w:val="00C03F26"/>
    <w:rsid w:val="00C12941"/>
    <w:rsid w:val="00C146FB"/>
    <w:rsid w:val="00C1666B"/>
    <w:rsid w:val="00C22B75"/>
    <w:rsid w:val="00C22E7D"/>
    <w:rsid w:val="00C24854"/>
    <w:rsid w:val="00C31BA5"/>
    <w:rsid w:val="00C3237E"/>
    <w:rsid w:val="00C340FC"/>
    <w:rsid w:val="00C3709B"/>
    <w:rsid w:val="00C37C53"/>
    <w:rsid w:val="00C43810"/>
    <w:rsid w:val="00C443EC"/>
    <w:rsid w:val="00C5193F"/>
    <w:rsid w:val="00C5343D"/>
    <w:rsid w:val="00C64A6B"/>
    <w:rsid w:val="00C86C79"/>
    <w:rsid w:val="00C95B6E"/>
    <w:rsid w:val="00CA52AE"/>
    <w:rsid w:val="00CA6CFF"/>
    <w:rsid w:val="00CA7042"/>
    <w:rsid w:val="00CA7519"/>
    <w:rsid w:val="00CB060D"/>
    <w:rsid w:val="00CB308F"/>
    <w:rsid w:val="00CC0D99"/>
    <w:rsid w:val="00CC424B"/>
    <w:rsid w:val="00CC45F2"/>
    <w:rsid w:val="00CC5AAC"/>
    <w:rsid w:val="00CC631C"/>
    <w:rsid w:val="00CD218B"/>
    <w:rsid w:val="00CF01F7"/>
    <w:rsid w:val="00D01112"/>
    <w:rsid w:val="00D10021"/>
    <w:rsid w:val="00D15800"/>
    <w:rsid w:val="00D242AE"/>
    <w:rsid w:val="00D26208"/>
    <w:rsid w:val="00D30EA0"/>
    <w:rsid w:val="00D41E02"/>
    <w:rsid w:val="00D44422"/>
    <w:rsid w:val="00D46F39"/>
    <w:rsid w:val="00D50F2E"/>
    <w:rsid w:val="00D52B69"/>
    <w:rsid w:val="00D57CA9"/>
    <w:rsid w:val="00D6091D"/>
    <w:rsid w:val="00D62AA8"/>
    <w:rsid w:val="00D63F53"/>
    <w:rsid w:val="00D6541F"/>
    <w:rsid w:val="00D65CED"/>
    <w:rsid w:val="00D6607F"/>
    <w:rsid w:val="00D66764"/>
    <w:rsid w:val="00D73C7A"/>
    <w:rsid w:val="00D802C5"/>
    <w:rsid w:val="00D81D57"/>
    <w:rsid w:val="00D84302"/>
    <w:rsid w:val="00D927C8"/>
    <w:rsid w:val="00DA1CF5"/>
    <w:rsid w:val="00DA4CDC"/>
    <w:rsid w:val="00DA65B2"/>
    <w:rsid w:val="00DB25CD"/>
    <w:rsid w:val="00DB51DF"/>
    <w:rsid w:val="00DC23A8"/>
    <w:rsid w:val="00DC31C0"/>
    <w:rsid w:val="00DD0FF6"/>
    <w:rsid w:val="00DD2A37"/>
    <w:rsid w:val="00DD2C4E"/>
    <w:rsid w:val="00DE40F2"/>
    <w:rsid w:val="00DF06BD"/>
    <w:rsid w:val="00DF25D2"/>
    <w:rsid w:val="00E06CE9"/>
    <w:rsid w:val="00E1110C"/>
    <w:rsid w:val="00E12DDF"/>
    <w:rsid w:val="00E137E2"/>
    <w:rsid w:val="00E177D8"/>
    <w:rsid w:val="00E17CE0"/>
    <w:rsid w:val="00E17E06"/>
    <w:rsid w:val="00E23755"/>
    <w:rsid w:val="00E32ECB"/>
    <w:rsid w:val="00E50741"/>
    <w:rsid w:val="00E55E1E"/>
    <w:rsid w:val="00E56227"/>
    <w:rsid w:val="00E565B8"/>
    <w:rsid w:val="00E66A8A"/>
    <w:rsid w:val="00E67CD4"/>
    <w:rsid w:val="00E67F5A"/>
    <w:rsid w:val="00E718E2"/>
    <w:rsid w:val="00E74A23"/>
    <w:rsid w:val="00E80EA5"/>
    <w:rsid w:val="00E83FC8"/>
    <w:rsid w:val="00E91E92"/>
    <w:rsid w:val="00EA0212"/>
    <w:rsid w:val="00EA58CA"/>
    <w:rsid w:val="00EB2DF8"/>
    <w:rsid w:val="00EB4E4C"/>
    <w:rsid w:val="00EB6740"/>
    <w:rsid w:val="00EC64CE"/>
    <w:rsid w:val="00EC7192"/>
    <w:rsid w:val="00ED6B25"/>
    <w:rsid w:val="00EE44DD"/>
    <w:rsid w:val="00EE66F9"/>
    <w:rsid w:val="00EF6C0B"/>
    <w:rsid w:val="00F03A49"/>
    <w:rsid w:val="00F05218"/>
    <w:rsid w:val="00F152D1"/>
    <w:rsid w:val="00F15560"/>
    <w:rsid w:val="00F46D87"/>
    <w:rsid w:val="00F47471"/>
    <w:rsid w:val="00F51B61"/>
    <w:rsid w:val="00F66732"/>
    <w:rsid w:val="00F66C3D"/>
    <w:rsid w:val="00F76C1A"/>
    <w:rsid w:val="00F772A5"/>
    <w:rsid w:val="00F83BCE"/>
    <w:rsid w:val="00F864B5"/>
    <w:rsid w:val="00F87639"/>
    <w:rsid w:val="00F93E7B"/>
    <w:rsid w:val="00F9426F"/>
    <w:rsid w:val="00FA4C44"/>
    <w:rsid w:val="00FA7630"/>
    <w:rsid w:val="00FC111F"/>
    <w:rsid w:val="00FC288F"/>
    <w:rsid w:val="00FC34A1"/>
    <w:rsid w:val="00FC4CE7"/>
    <w:rsid w:val="00FC7F3D"/>
    <w:rsid w:val="00FD597C"/>
    <w:rsid w:val="00FF1338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B6482859-2650-47CC-9463-0BB9F4489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7F86"/>
    <w:rPr>
      <w:rFonts w:eastAsia="Meiryo UI"/>
    </w:rPr>
  </w:style>
  <w:style w:type="paragraph" w:styleId="1">
    <w:name w:val="heading 1"/>
    <w:basedOn w:val="a"/>
    <w:next w:val="a"/>
    <w:link w:val="10"/>
    <w:uiPriority w:val="9"/>
    <w:qFormat/>
    <w:rsid w:val="005F0996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F0996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next w:val="a"/>
    <w:link w:val="30"/>
    <w:uiPriority w:val="9"/>
    <w:unhideWhenUsed/>
    <w:rsid w:val="006978D2"/>
    <w:pPr>
      <w:numPr>
        <w:ilvl w:val="2"/>
        <w:numId w:val="16"/>
      </w:numPr>
      <w:outlineLvl w:val="2"/>
    </w:pPr>
    <w:rPr>
      <w:rFonts w:asciiTheme="majorHAnsi" w:eastAsia="Meiryo UI" w:hAnsiTheme="majorHAnsi" w:cstheme="majorBidi"/>
      <w:b/>
      <w:bCs/>
      <w:smallCaps/>
      <w:color w:val="000000" w:themeColor="text1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タイトル"/>
    <w:basedOn w:val="a"/>
    <w:next w:val="a"/>
    <w:link w:val="a4"/>
    <w:uiPriority w:val="10"/>
    <w:qFormat/>
    <w:rsid w:val="005F0996"/>
    <w:pPr>
      <w:spacing w:after="0" w:line="240" w:lineRule="auto"/>
      <w:contextualSpacing/>
    </w:pPr>
    <w:rPr>
      <w:rFonts w:asciiTheme="majorHAnsi" w:hAnsiTheme="majorHAnsi" w:cstheme="majorBidi"/>
      <w:color w:val="000000" w:themeColor="text1"/>
      <w:sz w:val="56"/>
      <w:szCs w:val="56"/>
    </w:rPr>
  </w:style>
  <w:style w:type="character" w:customStyle="1" w:styleId="a4">
    <w:name w:val="タイトルの文字"/>
    <w:basedOn w:val="a0"/>
    <w:link w:val="a3"/>
    <w:uiPriority w:val="10"/>
    <w:rsid w:val="005F0996"/>
    <w:rPr>
      <w:rFonts w:asciiTheme="majorHAnsi" w:eastAsia="Meiryo UI" w:hAnsiTheme="majorHAnsi" w:cstheme="majorBidi"/>
      <w:color w:val="000000" w:themeColor="text1"/>
      <w:sz w:val="56"/>
      <w:szCs w:val="56"/>
    </w:rPr>
  </w:style>
  <w:style w:type="paragraph" w:customStyle="1" w:styleId="a5">
    <w:name w:val="サブタイトル"/>
    <w:basedOn w:val="a"/>
    <w:next w:val="a"/>
    <w:link w:val="a6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6">
    <w:name w:val="サブタイトルの文字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見出し 1 (文字)"/>
    <w:basedOn w:val="a0"/>
    <w:link w:val="1"/>
    <w:uiPriority w:val="9"/>
    <w:rsid w:val="005F0996"/>
    <w:rPr>
      <w:rFonts w:asciiTheme="majorHAnsi" w:eastAsia="Meiryo UI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見出し 2 (文字)"/>
    <w:basedOn w:val="a0"/>
    <w:link w:val="2"/>
    <w:uiPriority w:val="9"/>
    <w:rsid w:val="005F0996"/>
    <w:rPr>
      <w:rFonts w:asciiTheme="majorHAnsi" w:eastAsia="Meiryo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6978D2"/>
    <w:rPr>
      <w:rFonts w:asciiTheme="majorHAnsi" w:eastAsia="Meiryo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40">
    <w:name w:val="見出し 4 (文字)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見出し 6 (文字)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見出し 7 (文字)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見出し 8 (文字)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見出し 9 (文字)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qFormat/>
    <w:rsid w:val="005F0996"/>
    <w:rPr>
      <w:rFonts w:eastAsia="Meiryo UI"/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5F0996"/>
    <w:rPr>
      <w:rFonts w:eastAsia="Meiryo UI"/>
      <w:i/>
      <w:iCs/>
      <w:color w:val="auto"/>
    </w:rPr>
  </w:style>
  <w:style w:type="character" w:styleId="21">
    <w:name w:val="Intense Emphasis"/>
    <w:basedOn w:val="a0"/>
    <w:uiPriority w:val="21"/>
    <w:qFormat/>
    <w:rsid w:val="005F0996"/>
    <w:rPr>
      <w:rFonts w:eastAsia="Meiryo UI"/>
      <w:b/>
      <w:bCs/>
      <w:i/>
      <w:iCs/>
      <w:caps/>
    </w:rPr>
  </w:style>
  <w:style w:type="character" w:styleId="a9">
    <w:name w:val="Strong"/>
    <w:basedOn w:val="a0"/>
    <w:uiPriority w:val="22"/>
    <w:qFormat/>
    <w:rsid w:val="005F0996"/>
    <w:rPr>
      <w:rFonts w:eastAsia="Meiryo UI"/>
      <w:b/>
      <w:bCs/>
      <w:color w:val="000000" w:themeColor="text1"/>
    </w:rPr>
  </w:style>
  <w:style w:type="paragraph" w:customStyle="1" w:styleId="aa">
    <w:name w:val="引用"/>
    <w:basedOn w:val="a"/>
    <w:next w:val="a"/>
    <w:link w:val="ab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b">
    <w:name w:val="引用の文字"/>
    <w:basedOn w:val="a0"/>
    <w:link w:val="aa"/>
    <w:uiPriority w:val="29"/>
    <w:rPr>
      <w:i/>
      <w:iCs/>
      <w:color w:val="000000" w:themeColor="text1"/>
    </w:rPr>
  </w:style>
  <w:style w:type="paragraph" w:styleId="ac">
    <w:name w:val="Quote"/>
    <w:basedOn w:val="a"/>
    <w:next w:val="a"/>
    <w:link w:val="ad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d">
    <w:name w:val="引用文 (文字)"/>
    <w:basedOn w:val="a0"/>
    <w:link w:val="ac"/>
    <w:uiPriority w:val="30"/>
    <w:rPr>
      <w:color w:val="000000" w:themeColor="text1"/>
      <w:shd w:val="clear" w:color="auto" w:fill="F2F2F2" w:themeFill="background1" w:themeFillShade="F2"/>
    </w:rPr>
  </w:style>
  <w:style w:type="character" w:styleId="ae">
    <w:name w:val="Subtle Reference"/>
    <w:basedOn w:val="a0"/>
    <w:uiPriority w:val="31"/>
    <w:qFormat/>
    <w:rsid w:val="005F0996"/>
    <w:rPr>
      <w:rFonts w:eastAsia="Meiryo UI"/>
      <w:smallCaps/>
      <w:color w:val="404040" w:themeColor="text1" w:themeTint="BF"/>
      <w:u w:val="single" w:color="7F7F7F" w:themeColor="text1" w:themeTint="80"/>
    </w:rPr>
  </w:style>
  <w:style w:type="character" w:styleId="22">
    <w:name w:val="Intense Reference"/>
    <w:basedOn w:val="a0"/>
    <w:uiPriority w:val="32"/>
    <w:qFormat/>
    <w:rsid w:val="005F0996"/>
    <w:rPr>
      <w:rFonts w:eastAsia="Meiryo UI"/>
      <w:b/>
      <w:bCs/>
      <w:smallCaps/>
      <w:u w:val="single"/>
    </w:rPr>
  </w:style>
  <w:style w:type="character" w:styleId="af">
    <w:name w:val="Book Title"/>
    <w:basedOn w:val="a0"/>
    <w:uiPriority w:val="33"/>
    <w:qFormat/>
    <w:rsid w:val="005F0996"/>
    <w:rPr>
      <w:rFonts w:eastAsia="Meiryo UI"/>
      <w:b w:val="0"/>
      <w:bCs w:val="0"/>
      <w:smallCaps/>
      <w:spacing w:val="5"/>
    </w:rPr>
  </w:style>
  <w:style w:type="paragraph" w:customStyle="1" w:styleId="af0">
    <w:name w:val="標題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pPr>
      <w:outlineLvl w:val="9"/>
    </w:pPr>
  </w:style>
  <w:style w:type="paragraph" w:styleId="af2">
    <w:name w:val="No Spacing"/>
    <w:uiPriority w:val="1"/>
    <w:qFormat/>
    <w:rsid w:val="005F0996"/>
    <w:pPr>
      <w:spacing w:after="0" w:line="240" w:lineRule="auto"/>
    </w:pPr>
    <w:rPr>
      <w:rFonts w:eastAsia="Meiryo UI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paragraph" w:styleId="af4">
    <w:name w:val="Title"/>
    <w:basedOn w:val="a"/>
    <w:next w:val="a"/>
    <w:link w:val="af5"/>
    <w:uiPriority w:val="10"/>
    <w:qFormat/>
    <w:rsid w:val="005F0996"/>
    <w:pPr>
      <w:spacing w:before="240" w:after="120"/>
      <w:jc w:val="center"/>
      <w:outlineLvl w:val="0"/>
    </w:pPr>
    <w:rPr>
      <w:rFonts w:asciiTheme="majorHAnsi" w:hAnsiTheme="majorHAnsi" w:cstheme="majorBidi"/>
      <w:sz w:val="32"/>
      <w:szCs w:val="32"/>
    </w:rPr>
  </w:style>
  <w:style w:type="character" w:customStyle="1" w:styleId="af5">
    <w:name w:val="表題 (文字)"/>
    <w:basedOn w:val="a0"/>
    <w:link w:val="af4"/>
    <w:uiPriority w:val="10"/>
    <w:rsid w:val="005F0996"/>
    <w:rPr>
      <w:rFonts w:asciiTheme="majorHAnsi" w:eastAsia="Meiryo UI" w:hAnsiTheme="majorHAnsi" w:cstheme="majorBidi"/>
      <w:sz w:val="32"/>
      <w:szCs w:val="32"/>
    </w:rPr>
  </w:style>
  <w:style w:type="paragraph" w:styleId="af6">
    <w:name w:val="Subtitle"/>
    <w:basedOn w:val="a"/>
    <w:next w:val="a"/>
    <w:link w:val="af7"/>
    <w:uiPriority w:val="11"/>
    <w:qFormat/>
    <w:rsid w:val="005F0996"/>
    <w:pPr>
      <w:jc w:val="center"/>
      <w:outlineLvl w:val="1"/>
    </w:pPr>
    <w:rPr>
      <w:rFonts w:asciiTheme="majorHAnsi" w:hAnsiTheme="majorHAnsi" w:cstheme="majorBidi"/>
      <w:sz w:val="24"/>
      <w:szCs w:val="24"/>
    </w:rPr>
  </w:style>
  <w:style w:type="character" w:customStyle="1" w:styleId="af7">
    <w:name w:val="副題 (文字)"/>
    <w:basedOn w:val="a0"/>
    <w:link w:val="af6"/>
    <w:uiPriority w:val="11"/>
    <w:rsid w:val="005F0996"/>
    <w:rPr>
      <w:rFonts w:asciiTheme="majorHAnsi" w:eastAsia="Meiryo UI" w:hAnsiTheme="majorHAnsi" w:cstheme="majorBidi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4151B0"/>
    <w:pPr>
      <w:tabs>
        <w:tab w:val="center" w:pos="4252"/>
        <w:tab w:val="right" w:pos="8504"/>
      </w:tabs>
      <w:snapToGrid w:val="0"/>
    </w:pPr>
  </w:style>
  <w:style w:type="character" w:customStyle="1" w:styleId="af9">
    <w:name w:val="ヘッダー (文字)"/>
    <w:basedOn w:val="a0"/>
    <w:link w:val="af8"/>
    <w:uiPriority w:val="99"/>
    <w:rsid w:val="004151B0"/>
    <w:rPr>
      <w:rFonts w:eastAsia="Meiryo UI"/>
    </w:rPr>
  </w:style>
  <w:style w:type="paragraph" w:styleId="afa">
    <w:name w:val="footer"/>
    <w:basedOn w:val="a"/>
    <w:link w:val="afb"/>
    <w:uiPriority w:val="99"/>
    <w:unhideWhenUsed/>
    <w:rsid w:val="004151B0"/>
    <w:pPr>
      <w:tabs>
        <w:tab w:val="center" w:pos="4252"/>
        <w:tab w:val="right" w:pos="8504"/>
      </w:tabs>
      <w:snapToGrid w:val="0"/>
    </w:pPr>
  </w:style>
  <w:style w:type="character" w:customStyle="1" w:styleId="afb">
    <w:name w:val="フッター (文字)"/>
    <w:basedOn w:val="a0"/>
    <w:link w:val="afa"/>
    <w:uiPriority w:val="99"/>
    <w:rsid w:val="004151B0"/>
    <w:rPr>
      <w:rFonts w:eastAsia="Meiryo UI"/>
    </w:rPr>
  </w:style>
  <w:style w:type="paragraph" w:styleId="Web">
    <w:name w:val="Normal (Web)"/>
    <w:basedOn w:val="a"/>
    <w:uiPriority w:val="99"/>
    <w:unhideWhenUsed/>
    <w:rsid w:val="00587441"/>
    <w:pPr>
      <w:spacing w:before="100" w:beforeAutospacing="1" w:after="100" w:afterAutospacing="1" w:line="240" w:lineRule="auto"/>
    </w:pPr>
    <w:rPr>
      <w:rFonts w:ascii="ＭＳ Ｐゴシック" w:eastAsia="ＭＳ Ｐゴシック" w:hAnsi="ＭＳ Ｐゴシック" w:cs="ＭＳ Ｐゴシック"/>
      <w:sz w:val="24"/>
      <w:szCs w:val="24"/>
    </w:rPr>
  </w:style>
  <w:style w:type="paragraph" w:styleId="afc">
    <w:name w:val="Balloon Text"/>
    <w:basedOn w:val="a"/>
    <w:link w:val="afd"/>
    <w:uiPriority w:val="99"/>
    <w:semiHidden/>
    <w:unhideWhenUsed/>
    <w:rsid w:val="00A44A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吹き出し (文字)"/>
    <w:basedOn w:val="a0"/>
    <w:link w:val="afc"/>
    <w:uiPriority w:val="99"/>
    <w:semiHidden/>
    <w:rsid w:val="00A44AF5"/>
    <w:rPr>
      <w:rFonts w:asciiTheme="majorHAnsi" w:eastAsiaTheme="majorEastAsia" w:hAnsiTheme="majorHAnsi" w:cstheme="majorBidi"/>
      <w:sz w:val="18"/>
      <w:szCs w:val="18"/>
    </w:rPr>
  </w:style>
  <w:style w:type="paragraph" w:styleId="afe">
    <w:name w:val="caption"/>
    <w:basedOn w:val="a"/>
    <w:next w:val="a"/>
    <w:uiPriority w:val="35"/>
    <w:unhideWhenUsed/>
    <w:qFormat/>
    <w:rsid w:val="00806360"/>
    <w:rPr>
      <w:b/>
      <w:bCs/>
      <w:sz w:val="21"/>
      <w:szCs w:val="21"/>
    </w:rPr>
  </w:style>
  <w:style w:type="character" w:styleId="aff">
    <w:name w:val="Hyperlink"/>
    <w:basedOn w:val="a0"/>
    <w:uiPriority w:val="99"/>
    <w:unhideWhenUsed/>
    <w:rsid w:val="00864769"/>
    <w:rPr>
      <w:color w:val="6B9F25" w:themeColor="hyperlink"/>
      <w:u w:val="single"/>
    </w:rPr>
  </w:style>
  <w:style w:type="table" w:styleId="aff0">
    <w:name w:val="Table Grid"/>
    <w:basedOn w:val="a1"/>
    <w:uiPriority w:val="59"/>
    <w:rsid w:val="00253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AF5CD0"/>
  </w:style>
  <w:style w:type="paragraph" w:styleId="23">
    <w:name w:val="toc 2"/>
    <w:basedOn w:val="a"/>
    <w:next w:val="a"/>
    <w:autoRedefine/>
    <w:uiPriority w:val="39"/>
    <w:unhideWhenUsed/>
    <w:rsid w:val="00AF5CD0"/>
    <w:pPr>
      <w:ind w:leftChars="100" w:left="220"/>
    </w:pPr>
  </w:style>
  <w:style w:type="paragraph" w:styleId="31">
    <w:name w:val="toc 3"/>
    <w:basedOn w:val="a"/>
    <w:next w:val="a"/>
    <w:autoRedefine/>
    <w:uiPriority w:val="39"/>
    <w:unhideWhenUsed/>
    <w:rsid w:val="00AF5CD0"/>
    <w:pPr>
      <w:ind w:leftChars="200" w:left="440"/>
    </w:pPr>
  </w:style>
  <w:style w:type="paragraph" w:styleId="HTML">
    <w:name w:val="HTML Preformatted"/>
    <w:basedOn w:val="a"/>
    <w:link w:val="HTML0"/>
    <w:uiPriority w:val="99"/>
    <w:unhideWhenUsed/>
    <w:rsid w:val="00A814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ＭＳ ゴシック" w:eastAsia="ＭＳ ゴシック" w:hAnsi="ＭＳ ゴシック" w:cs="ＭＳ ゴシック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A8144B"/>
    <w:rPr>
      <w:rFonts w:ascii="ＭＳ ゴシック" w:eastAsia="ＭＳ ゴシック" w:hAnsi="ＭＳ ゴシック" w:cs="ＭＳ ゴシック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8144B"/>
    <w:rPr>
      <w:rFonts w:ascii="ＭＳ ゴシック" w:eastAsia="ＭＳ ゴシック" w:hAnsi="ＭＳ ゴシック" w:cs="ＭＳ ゴシック"/>
      <w:sz w:val="24"/>
      <w:szCs w:val="24"/>
    </w:rPr>
  </w:style>
  <w:style w:type="paragraph" w:styleId="aff1">
    <w:name w:val="endnote text"/>
    <w:basedOn w:val="a"/>
    <w:link w:val="aff2"/>
    <w:uiPriority w:val="99"/>
    <w:semiHidden/>
    <w:unhideWhenUsed/>
    <w:rsid w:val="006A0F62"/>
    <w:pPr>
      <w:snapToGrid w:val="0"/>
    </w:pPr>
  </w:style>
  <w:style w:type="character" w:customStyle="1" w:styleId="aff2">
    <w:name w:val="文末脚注文字列 (文字)"/>
    <w:basedOn w:val="a0"/>
    <w:link w:val="aff1"/>
    <w:uiPriority w:val="99"/>
    <w:semiHidden/>
    <w:rsid w:val="006A0F62"/>
    <w:rPr>
      <w:rFonts w:eastAsia="Meiryo UI"/>
    </w:rPr>
  </w:style>
  <w:style w:type="character" w:styleId="aff3">
    <w:name w:val="endnote reference"/>
    <w:basedOn w:val="a0"/>
    <w:uiPriority w:val="99"/>
    <w:semiHidden/>
    <w:unhideWhenUsed/>
    <w:rsid w:val="006A0F62"/>
    <w:rPr>
      <w:vertAlign w:val="superscript"/>
    </w:rPr>
  </w:style>
  <w:style w:type="paragraph" w:styleId="aff4">
    <w:name w:val="footnote text"/>
    <w:basedOn w:val="a"/>
    <w:link w:val="aff5"/>
    <w:uiPriority w:val="99"/>
    <w:semiHidden/>
    <w:unhideWhenUsed/>
    <w:rsid w:val="006A0F62"/>
    <w:pPr>
      <w:snapToGrid w:val="0"/>
    </w:pPr>
  </w:style>
  <w:style w:type="character" w:customStyle="1" w:styleId="aff5">
    <w:name w:val="脚注文字列 (文字)"/>
    <w:basedOn w:val="a0"/>
    <w:link w:val="aff4"/>
    <w:uiPriority w:val="99"/>
    <w:semiHidden/>
    <w:rsid w:val="006A0F62"/>
    <w:rPr>
      <w:rFonts w:eastAsia="Meiryo UI"/>
    </w:rPr>
  </w:style>
  <w:style w:type="character" w:styleId="aff6">
    <w:name w:val="footnote reference"/>
    <w:basedOn w:val="a0"/>
    <w:uiPriority w:val="99"/>
    <w:semiHidden/>
    <w:unhideWhenUsed/>
    <w:rsid w:val="006A0F62"/>
    <w:rPr>
      <w:vertAlign w:val="superscript"/>
    </w:rPr>
  </w:style>
  <w:style w:type="character" w:styleId="aff7">
    <w:name w:val="annotation reference"/>
    <w:basedOn w:val="a0"/>
    <w:uiPriority w:val="99"/>
    <w:semiHidden/>
    <w:unhideWhenUsed/>
    <w:rsid w:val="00D46F39"/>
    <w:rPr>
      <w:sz w:val="18"/>
      <w:szCs w:val="18"/>
    </w:rPr>
  </w:style>
  <w:style w:type="paragraph" w:styleId="aff8">
    <w:name w:val="annotation text"/>
    <w:basedOn w:val="a"/>
    <w:link w:val="aff9"/>
    <w:uiPriority w:val="99"/>
    <w:semiHidden/>
    <w:unhideWhenUsed/>
    <w:rsid w:val="00D46F39"/>
  </w:style>
  <w:style w:type="character" w:customStyle="1" w:styleId="aff9">
    <w:name w:val="コメント文字列 (文字)"/>
    <w:basedOn w:val="a0"/>
    <w:link w:val="aff8"/>
    <w:uiPriority w:val="99"/>
    <w:semiHidden/>
    <w:rsid w:val="00D46F39"/>
    <w:rPr>
      <w:rFonts w:eastAsia="Meiryo UI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D46F39"/>
    <w:rPr>
      <w:b/>
      <w:bCs/>
    </w:rPr>
  </w:style>
  <w:style w:type="character" w:customStyle="1" w:styleId="affb">
    <w:name w:val="コメント内容 (文字)"/>
    <w:basedOn w:val="aff9"/>
    <w:link w:val="affa"/>
    <w:uiPriority w:val="99"/>
    <w:semiHidden/>
    <w:rsid w:val="00D46F39"/>
    <w:rPr>
      <w:rFonts w:eastAsia="Meiryo UI"/>
      <w:b/>
      <w:bCs/>
    </w:rPr>
  </w:style>
  <w:style w:type="paragraph" w:styleId="24">
    <w:name w:val="Intense Quote"/>
    <w:basedOn w:val="a"/>
    <w:next w:val="a"/>
    <w:link w:val="25"/>
    <w:uiPriority w:val="30"/>
    <w:qFormat/>
    <w:rsid w:val="00525A4A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25">
    <w:name w:val="引用文 2 (文字)"/>
    <w:basedOn w:val="a0"/>
    <w:link w:val="24"/>
    <w:uiPriority w:val="30"/>
    <w:rsid w:val="00525A4A"/>
    <w:rPr>
      <w:rFonts w:eastAsia="Meiryo UI"/>
      <w:i/>
      <w:iCs/>
      <w:color w:val="F07F09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3project/odenos" TargetMode="External"/><Relationship Id="rId18" Type="http://schemas.openxmlformats.org/officeDocument/2006/relationships/hyperlink" Target="https://github.com/o3project/ryu-oe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s://github.com/o3project" TargetMode="Externa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://localhost:8080/stats/flowentry/ad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3project/ocnrm" TargetMode="External"/><Relationship Id="rId20" Type="http://schemas.openxmlformats.org/officeDocument/2006/relationships/hyperlink" Target="https://github.com/o3project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o3project/odenos/blob/develop/doc/api/LinkLayerizer.m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s://github.com/o3project/ryu-oe.git" TargetMode="Externa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yperlink" Target="https://github.com/o3project/odenos/blob/develop/doc/api/Network.md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wmf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ikoo.G01\AppData\Roaming\Microsoft\Templates\&#12524;&#12509;&#12540;&#12488;%20&#12487;&#12470;&#12452;&#12531;%20(&#31354;&#30333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658E9D-054F-4A83-9F51-04A83F08C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レポート デザイン (空白).dotx</Template>
  <TotalTime>45</TotalTime>
  <Pages>24</Pages>
  <Words>3744</Words>
  <Characters>21346</Characters>
  <Application>Microsoft Office Word</Application>
  <DocSecurity>0</DocSecurity>
  <Lines>177</Lines>
  <Paragraphs>50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Yamada, Akiko/山田 亜紀子</dc:creator>
  <cp:lastModifiedBy>Yamada, Akiko/山田 亜紀子</cp:lastModifiedBy>
  <cp:revision>6</cp:revision>
  <cp:lastPrinted>2015-03-26T02:37:00Z</cp:lastPrinted>
  <dcterms:created xsi:type="dcterms:W3CDTF">2015-03-25T08:28:00Z</dcterms:created>
  <dcterms:modified xsi:type="dcterms:W3CDTF">2015-03-26T02:39:00Z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